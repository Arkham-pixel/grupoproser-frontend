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B505E" w14:textId="5EB6A54B" w:rsidR="00CA6265" w:rsidRPr="00B70AA0" w:rsidRDefault="00CA6265" w:rsidP="004150A4">
      <w:pPr>
        <w:pStyle w:val="Sinespaciado"/>
        <w:jc w:val="center"/>
        <w:rPr>
          <w:rFonts w:cstheme="minorHAnsi"/>
          <w:b/>
        </w:rPr>
      </w:pPr>
      <w:r w:rsidRPr="00B70AA0">
        <w:rPr>
          <w:rFonts w:cstheme="minorHAnsi"/>
          <w:b/>
        </w:rPr>
        <w:t>CONTRATO DE TRANSACCIÓN</w:t>
      </w:r>
    </w:p>
    <w:p w14:paraId="41F43E65" w14:textId="77777777" w:rsidR="00CA6265" w:rsidRPr="00B70AA0" w:rsidRDefault="00CA6265" w:rsidP="004150A4">
      <w:pPr>
        <w:pStyle w:val="Sinespaciado"/>
        <w:jc w:val="both"/>
        <w:rPr>
          <w:rFonts w:cstheme="minorHAnsi"/>
          <w:b/>
        </w:rPr>
      </w:pPr>
    </w:p>
    <w:p w14:paraId="7A9FD1A8" w14:textId="209FF60D" w:rsidR="00CA6265" w:rsidRPr="00B70AA0" w:rsidRDefault="005C1D78" w:rsidP="004150A4">
      <w:pPr>
        <w:pStyle w:val="Sinespaciado"/>
        <w:jc w:val="both"/>
        <w:rPr>
          <w:rFonts w:cstheme="minorHAnsi"/>
        </w:rPr>
      </w:pPr>
      <w:r w:rsidRPr="00B70AA0">
        <w:rPr>
          <w:rFonts w:cstheme="minorHAnsi"/>
          <w:b/>
        </w:rPr>
        <w:t>PÓLIZA</w:t>
      </w:r>
      <w:r w:rsidRPr="00B70AA0">
        <w:rPr>
          <w:rFonts w:cstheme="minorHAnsi"/>
          <w:b/>
        </w:rPr>
        <w:tab/>
      </w:r>
      <w:r w:rsidR="00AD3229" w:rsidRPr="00B70AA0">
        <w:rPr>
          <w:rFonts w:cstheme="minorHAnsi"/>
          <w:b/>
        </w:rPr>
        <w:tab/>
        <w:t>:</w:t>
      </w:r>
      <w:r w:rsidR="00130473">
        <w:rPr>
          <w:rFonts w:cstheme="minorHAnsi"/>
          <w:b/>
        </w:rPr>
        <w:t xml:space="preserve"> </w:t>
      </w:r>
      <w:r w:rsidR="00AD6F2E" w:rsidRPr="00175181">
        <w:rPr>
          <w:rFonts w:cstheme="minorHAnsi"/>
          <w:highlight w:val="yellow"/>
        </w:rPr>
        <w:t>LRCG-115904132-1</w:t>
      </w:r>
      <w:r w:rsidR="00AD6F2E">
        <w:rPr>
          <w:rFonts w:cstheme="minorHAnsi"/>
        </w:rPr>
        <w:t xml:space="preserve"> </w:t>
      </w:r>
      <w:r w:rsidR="00275C14">
        <w:rPr>
          <w:rFonts w:cstheme="minorHAnsi"/>
        </w:rPr>
        <w:t xml:space="preserve"> </w:t>
      </w:r>
      <w:r w:rsidR="002207E1">
        <w:rPr>
          <w:rFonts w:cstheme="minorHAnsi"/>
        </w:rPr>
        <w:t xml:space="preserve"> </w:t>
      </w:r>
      <w:r w:rsidR="00CB3115">
        <w:rPr>
          <w:rFonts w:cstheme="minorHAnsi"/>
        </w:rPr>
        <w:t xml:space="preserve"> </w:t>
      </w:r>
      <w:r w:rsidR="00E9258A">
        <w:rPr>
          <w:rFonts w:cstheme="minorHAnsi"/>
        </w:rPr>
        <w:t xml:space="preserve"> </w:t>
      </w:r>
      <w:r w:rsidR="00292E33">
        <w:rPr>
          <w:rFonts w:cstheme="minorHAnsi"/>
        </w:rPr>
        <w:t xml:space="preserve"> </w:t>
      </w:r>
      <w:r w:rsidR="00130473" w:rsidRPr="00130473">
        <w:rPr>
          <w:rFonts w:cstheme="minorHAnsi"/>
          <w:b/>
        </w:rPr>
        <w:tab/>
      </w:r>
      <w:r w:rsidR="00C41AE3" w:rsidRPr="00B70AA0">
        <w:rPr>
          <w:rFonts w:cstheme="minorHAnsi"/>
        </w:rPr>
        <w:tab/>
      </w:r>
    </w:p>
    <w:p w14:paraId="415A17F2" w14:textId="77777777" w:rsidR="00C30029" w:rsidRPr="00B70AA0" w:rsidRDefault="00C30029" w:rsidP="004150A4">
      <w:pPr>
        <w:pStyle w:val="Sinespaciado"/>
        <w:jc w:val="both"/>
        <w:rPr>
          <w:rFonts w:cstheme="minorHAnsi"/>
        </w:rPr>
      </w:pPr>
    </w:p>
    <w:p w14:paraId="57A67351" w14:textId="141ACB33" w:rsidR="00CA6265" w:rsidRPr="00B70AA0" w:rsidRDefault="00CA6265" w:rsidP="004150A4">
      <w:pPr>
        <w:pStyle w:val="Sinespaciado"/>
        <w:jc w:val="both"/>
        <w:rPr>
          <w:rFonts w:cstheme="minorHAnsi"/>
        </w:rPr>
      </w:pPr>
      <w:r w:rsidRPr="00B70AA0">
        <w:rPr>
          <w:rFonts w:cstheme="minorHAnsi"/>
          <w:b/>
        </w:rPr>
        <w:t>SINIESTRO</w:t>
      </w:r>
      <w:r w:rsidR="00AD3229" w:rsidRPr="00B70AA0">
        <w:rPr>
          <w:rFonts w:cstheme="minorHAnsi"/>
          <w:b/>
        </w:rPr>
        <w:tab/>
      </w:r>
      <w:r w:rsidRPr="00B70AA0">
        <w:rPr>
          <w:rFonts w:cstheme="minorHAnsi"/>
          <w:b/>
        </w:rPr>
        <w:t>:</w:t>
      </w:r>
      <w:r w:rsidRPr="00B70AA0">
        <w:rPr>
          <w:rFonts w:cstheme="minorHAnsi"/>
        </w:rPr>
        <w:t xml:space="preserve"> </w:t>
      </w:r>
      <w:r w:rsidR="00AD6F2E" w:rsidRPr="00175181">
        <w:rPr>
          <w:rFonts w:cstheme="minorHAnsi"/>
          <w:highlight w:val="yellow"/>
        </w:rPr>
        <w:t>146452</w:t>
      </w:r>
      <w:r w:rsidR="002207E1">
        <w:rPr>
          <w:rFonts w:cstheme="minorHAnsi"/>
        </w:rPr>
        <w:t xml:space="preserve"> </w:t>
      </w:r>
      <w:r w:rsidR="00CB3115">
        <w:rPr>
          <w:rFonts w:cstheme="minorHAnsi"/>
        </w:rPr>
        <w:t xml:space="preserve"> </w:t>
      </w:r>
      <w:r w:rsidR="00292E33">
        <w:rPr>
          <w:rFonts w:cstheme="minorHAnsi"/>
        </w:rPr>
        <w:t xml:space="preserve"> </w:t>
      </w:r>
      <w:r w:rsidR="004870C0">
        <w:rPr>
          <w:rFonts w:cstheme="minorHAnsi"/>
        </w:rPr>
        <w:t xml:space="preserve"> </w:t>
      </w:r>
      <w:r w:rsidR="00130473" w:rsidRPr="00130473">
        <w:rPr>
          <w:rFonts w:cstheme="minorHAnsi"/>
        </w:rPr>
        <w:tab/>
      </w:r>
      <w:r w:rsidR="00C41AE3" w:rsidRPr="00B70AA0">
        <w:rPr>
          <w:rFonts w:cstheme="minorHAnsi"/>
        </w:rPr>
        <w:tab/>
      </w:r>
    </w:p>
    <w:p w14:paraId="385577DB" w14:textId="77777777" w:rsidR="00C30029" w:rsidRPr="00B70AA0" w:rsidRDefault="00C30029" w:rsidP="004150A4">
      <w:pPr>
        <w:pStyle w:val="Sinespaciado"/>
        <w:jc w:val="both"/>
        <w:rPr>
          <w:rFonts w:cstheme="minorHAnsi"/>
        </w:rPr>
      </w:pPr>
    </w:p>
    <w:p w14:paraId="4500E476" w14:textId="60843DF3" w:rsidR="005C1D78" w:rsidRPr="00B70AA0" w:rsidRDefault="00CA6265" w:rsidP="004150A4">
      <w:pPr>
        <w:pStyle w:val="Sinespaciado"/>
        <w:jc w:val="both"/>
        <w:rPr>
          <w:rFonts w:cstheme="minorHAnsi"/>
        </w:rPr>
      </w:pPr>
      <w:r w:rsidRPr="00B70AA0">
        <w:rPr>
          <w:rFonts w:cstheme="minorHAnsi"/>
          <w:b/>
        </w:rPr>
        <w:t>TOMADOR</w:t>
      </w:r>
      <w:r w:rsidR="00AD3229" w:rsidRPr="00B70AA0">
        <w:rPr>
          <w:rFonts w:cstheme="minorHAnsi"/>
          <w:b/>
        </w:rPr>
        <w:tab/>
      </w:r>
      <w:r w:rsidRPr="00B70AA0">
        <w:rPr>
          <w:rFonts w:cstheme="minorHAnsi"/>
          <w:b/>
        </w:rPr>
        <w:t>:</w:t>
      </w:r>
      <w:r w:rsidR="00176385" w:rsidRPr="00B70AA0">
        <w:rPr>
          <w:rFonts w:cstheme="minorHAnsi"/>
          <w:b/>
        </w:rPr>
        <w:t xml:space="preserve"> </w:t>
      </w:r>
      <w:r w:rsidR="00AD6F2E" w:rsidRPr="00175181">
        <w:rPr>
          <w:rFonts w:cstheme="minorHAnsi"/>
          <w:highlight w:val="yellow"/>
        </w:rPr>
        <w:t>TORRE 26 CENTRO EMPRESARIAL P.H.</w:t>
      </w:r>
      <w:r w:rsidR="00E9258A">
        <w:rPr>
          <w:rFonts w:cstheme="minorHAnsi"/>
        </w:rPr>
        <w:t xml:space="preserve"> </w:t>
      </w:r>
      <w:r w:rsidR="00130473" w:rsidRPr="00130473">
        <w:rPr>
          <w:rFonts w:cstheme="minorHAnsi"/>
        </w:rPr>
        <w:tab/>
      </w:r>
      <w:r w:rsidR="00176385" w:rsidRPr="00B70AA0">
        <w:rPr>
          <w:rFonts w:cstheme="minorHAnsi"/>
        </w:rPr>
        <w:tab/>
      </w:r>
      <w:r w:rsidR="00C41AE3" w:rsidRPr="00B70AA0">
        <w:rPr>
          <w:rFonts w:cstheme="minorHAnsi"/>
          <w:color w:val="000000"/>
        </w:rPr>
        <w:tab/>
      </w:r>
    </w:p>
    <w:p w14:paraId="17C96797" w14:textId="77777777" w:rsidR="009E2FE4" w:rsidRPr="00B70AA0" w:rsidRDefault="009E2FE4" w:rsidP="004150A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</w:rPr>
      </w:pPr>
    </w:p>
    <w:p w14:paraId="6BA83C27" w14:textId="31934DE2" w:rsidR="009E2FE4" w:rsidRPr="00B70AA0" w:rsidRDefault="009E2FE4" w:rsidP="004150A4">
      <w:pPr>
        <w:spacing w:after="0" w:line="240" w:lineRule="auto"/>
        <w:jc w:val="both"/>
        <w:rPr>
          <w:rFonts w:cstheme="minorHAnsi"/>
          <w:color w:val="000000"/>
        </w:rPr>
      </w:pPr>
      <w:r w:rsidRPr="00B70AA0">
        <w:rPr>
          <w:rFonts w:cstheme="minorHAnsi"/>
          <w:color w:val="000000"/>
        </w:rPr>
        <w:t xml:space="preserve">Entre los suscritos, </w:t>
      </w:r>
      <w:r w:rsidRPr="00B70AA0">
        <w:rPr>
          <w:rFonts w:cstheme="minorHAnsi"/>
          <w:b/>
          <w:color w:val="000000"/>
        </w:rPr>
        <w:t>ZURICH COLOMBIA SEGUROS S.A</w:t>
      </w:r>
      <w:r w:rsidR="00C41AE3" w:rsidRPr="00B70AA0">
        <w:rPr>
          <w:rFonts w:cstheme="minorHAnsi"/>
          <w:b/>
          <w:color w:val="000000"/>
        </w:rPr>
        <w:t>.</w:t>
      </w:r>
      <w:r w:rsidRPr="00B70AA0">
        <w:rPr>
          <w:rFonts w:cstheme="minorHAnsi"/>
          <w:color w:val="000000"/>
        </w:rPr>
        <w:t xml:space="preserve">, en su calidad de Aseguradora quien para los efectos de este contrato se denominará </w:t>
      </w:r>
      <w:r w:rsidRPr="00B70AA0">
        <w:rPr>
          <w:rFonts w:cstheme="minorHAnsi"/>
          <w:b/>
          <w:color w:val="000000"/>
        </w:rPr>
        <w:t>LA ASEGURADORA</w:t>
      </w:r>
      <w:r w:rsidR="00C41AE3" w:rsidRPr="00B70AA0">
        <w:rPr>
          <w:rFonts w:cstheme="minorHAnsi"/>
          <w:color w:val="000000"/>
        </w:rPr>
        <w:t>,</w:t>
      </w:r>
      <w:r w:rsidR="00C41AE3" w:rsidRPr="00B70AA0">
        <w:rPr>
          <w:rFonts w:cstheme="minorHAnsi"/>
        </w:rPr>
        <w:t xml:space="preserve"> </w:t>
      </w:r>
      <w:r w:rsidR="00AD6F2E" w:rsidRPr="00175181">
        <w:rPr>
          <w:rFonts w:cstheme="minorHAnsi"/>
          <w:b/>
          <w:color w:val="000000"/>
          <w:highlight w:val="yellow"/>
        </w:rPr>
        <w:t>TORRE 26 CENTRO EMPRESARIAL P.H</w:t>
      </w:r>
      <w:r w:rsidR="0087474C" w:rsidRPr="00175181">
        <w:rPr>
          <w:rFonts w:cstheme="minorHAnsi"/>
          <w:b/>
          <w:color w:val="000000"/>
          <w:highlight w:val="yellow"/>
        </w:rPr>
        <w:t>.</w:t>
      </w:r>
      <w:r w:rsidR="00176385" w:rsidRPr="00B70AA0">
        <w:rPr>
          <w:rFonts w:cstheme="minorHAnsi"/>
          <w:b/>
          <w:color w:val="000000"/>
        </w:rPr>
        <w:t xml:space="preserve"> </w:t>
      </w:r>
      <w:r w:rsidRPr="00B70AA0">
        <w:rPr>
          <w:rFonts w:cstheme="minorHAnsi"/>
          <w:color w:val="000000"/>
        </w:rPr>
        <w:t xml:space="preserve">en calidad de </w:t>
      </w:r>
      <w:r w:rsidRPr="00B70AA0">
        <w:rPr>
          <w:rFonts w:cstheme="minorHAnsi"/>
          <w:b/>
          <w:color w:val="000000"/>
        </w:rPr>
        <w:t>TOMADOR</w:t>
      </w:r>
      <w:r w:rsidRPr="00B70AA0">
        <w:rPr>
          <w:rFonts w:cstheme="minorHAnsi"/>
          <w:color w:val="000000"/>
        </w:rPr>
        <w:t xml:space="preserve"> de la POLIZA </w:t>
      </w:r>
      <w:r w:rsidR="00AD6F2E" w:rsidRPr="00175181">
        <w:rPr>
          <w:rFonts w:cstheme="minorHAnsi"/>
          <w:b/>
          <w:color w:val="000000"/>
          <w:highlight w:val="yellow"/>
        </w:rPr>
        <w:t>LRCG-115904132-1</w:t>
      </w:r>
      <w:r w:rsidRPr="00B70AA0">
        <w:rPr>
          <w:rFonts w:cstheme="minorHAnsi"/>
          <w:color w:val="000000"/>
        </w:rPr>
        <w:t xml:space="preserve">, de otra </w:t>
      </w:r>
      <w:r w:rsidR="002C51C8" w:rsidRPr="00B70AA0">
        <w:rPr>
          <w:rFonts w:cstheme="minorHAnsi"/>
          <w:color w:val="000000"/>
        </w:rPr>
        <w:t>parte,</w:t>
      </w:r>
      <w:r w:rsidRPr="00B70AA0">
        <w:rPr>
          <w:rFonts w:cstheme="minorHAnsi"/>
          <w:color w:val="000000"/>
        </w:rPr>
        <w:t xml:space="preserve"> </w:t>
      </w:r>
      <w:r w:rsidR="0087474C" w:rsidRPr="0087474C">
        <w:rPr>
          <w:rFonts w:cstheme="minorHAnsi"/>
          <w:b/>
          <w:color w:val="000000"/>
        </w:rPr>
        <w:t>D</w:t>
      </w:r>
      <w:r w:rsidR="00AD6F2E">
        <w:rPr>
          <w:rFonts w:cstheme="minorHAnsi"/>
          <w:b/>
          <w:color w:val="000000"/>
        </w:rPr>
        <w:t>IEGO FERNEY ROJAS</w:t>
      </w:r>
      <w:r w:rsidR="00F35D6B">
        <w:rPr>
          <w:rFonts w:cstheme="minorHAnsi"/>
          <w:color w:val="000000"/>
        </w:rPr>
        <w:t xml:space="preserve"> identificad</w:t>
      </w:r>
      <w:r w:rsidR="00F97E79">
        <w:rPr>
          <w:rFonts w:cstheme="minorHAnsi"/>
          <w:color w:val="000000"/>
        </w:rPr>
        <w:t>o</w:t>
      </w:r>
      <w:r w:rsidR="00F35D6B">
        <w:rPr>
          <w:rFonts w:cstheme="minorHAnsi"/>
          <w:color w:val="000000"/>
        </w:rPr>
        <w:t xml:space="preserve"> con </w:t>
      </w:r>
      <w:r w:rsidR="00AD6F2E">
        <w:rPr>
          <w:rFonts w:cstheme="minorHAnsi"/>
          <w:b/>
          <w:color w:val="000000"/>
        </w:rPr>
        <w:t>C.C</w:t>
      </w:r>
      <w:r w:rsidR="00F35D6B" w:rsidRPr="00B2125E">
        <w:rPr>
          <w:rFonts w:cstheme="minorHAnsi"/>
          <w:b/>
          <w:color w:val="000000"/>
        </w:rPr>
        <w:t xml:space="preserve"> </w:t>
      </w:r>
      <w:r w:rsidR="00AD6F2E">
        <w:rPr>
          <w:rFonts w:cstheme="minorHAnsi"/>
          <w:b/>
          <w:color w:val="000000"/>
        </w:rPr>
        <w:t xml:space="preserve">XXX de </w:t>
      </w:r>
      <w:proofErr w:type="spellStart"/>
      <w:r w:rsidR="00AD6F2E">
        <w:rPr>
          <w:rFonts w:cstheme="minorHAnsi"/>
          <w:b/>
          <w:color w:val="000000"/>
        </w:rPr>
        <w:t>Xxx</w:t>
      </w:r>
      <w:proofErr w:type="spellEnd"/>
      <w:r w:rsidR="00F35D6B">
        <w:rPr>
          <w:rFonts w:cstheme="minorHAnsi"/>
          <w:color w:val="000000"/>
        </w:rPr>
        <w:t xml:space="preserve">, </w:t>
      </w:r>
      <w:r w:rsidR="00B2125E">
        <w:rPr>
          <w:rFonts w:cstheme="minorHAnsi"/>
          <w:color w:val="000000"/>
        </w:rPr>
        <w:t xml:space="preserve">en calidad </w:t>
      </w:r>
      <w:r w:rsidR="00CB3115">
        <w:rPr>
          <w:rFonts w:cstheme="minorHAnsi"/>
          <w:color w:val="000000"/>
        </w:rPr>
        <w:t>de propietari</w:t>
      </w:r>
      <w:r w:rsidR="00F97E79">
        <w:rPr>
          <w:rFonts w:cstheme="minorHAnsi"/>
          <w:color w:val="000000"/>
        </w:rPr>
        <w:t>o</w:t>
      </w:r>
      <w:r w:rsidR="00CB3115">
        <w:rPr>
          <w:rFonts w:cstheme="minorHAnsi"/>
          <w:color w:val="000000"/>
        </w:rPr>
        <w:t xml:space="preserve"> de</w:t>
      </w:r>
      <w:r w:rsidR="0087474C">
        <w:rPr>
          <w:rFonts w:cstheme="minorHAnsi"/>
          <w:color w:val="000000"/>
        </w:rPr>
        <w:t xml:space="preserve"> </w:t>
      </w:r>
      <w:r w:rsidR="00CB3115">
        <w:rPr>
          <w:rFonts w:cstheme="minorHAnsi"/>
          <w:color w:val="000000"/>
        </w:rPr>
        <w:t>l</w:t>
      </w:r>
      <w:r w:rsidR="00AD6F2E">
        <w:rPr>
          <w:rFonts w:cstheme="minorHAnsi"/>
          <w:color w:val="000000"/>
        </w:rPr>
        <w:t>a</w:t>
      </w:r>
      <w:r w:rsidR="002207E1">
        <w:rPr>
          <w:rFonts w:cstheme="minorHAnsi"/>
          <w:color w:val="000000"/>
        </w:rPr>
        <w:t xml:space="preserve"> </w:t>
      </w:r>
      <w:r w:rsidR="00AD6F2E">
        <w:rPr>
          <w:rFonts w:cstheme="minorHAnsi"/>
          <w:color w:val="000000"/>
        </w:rPr>
        <w:t>oficina XXX</w:t>
      </w:r>
      <w:r w:rsidR="002207E1">
        <w:rPr>
          <w:rFonts w:cstheme="minorHAnsi"/>
          <w:color w:val="000000"/>
        </w:rPr>
        <w:t xml:space="preserve"> afectad</w:t>
      </w:r>
      <w:r w:rsidR="00AD6F2E">
        <w:rPr>
          <w:rFonts w:cstheme="minorHAnsi"/>
          <w:color w:val="000000"/>
        </w:rPr>
        <w:t>a</w:t>
      </w:r>
      <w:r w:rsidR="002207E1">
        <w:rPr>
          <w:rFonts w:cstheme="minorHAnsi"/>
          <w:color w:val="000000"/>
        </w:rPr>
        <w:t xml:space="preserve">, </w:t>
      </w:r>
      <w:r w:rsidRPr="00B70AA0">
        <w:rPr>
          <w:rFonts w:cstheme="minorHAnsi"/>
          <w:color w:val="000000"/>
        </w:rPr>
        <w:t xml:space="preserve">quien en adelante se denominará </w:t>
      </w:r>
      <w:r w:rsidRPr="00B70AA0">
        <w:rPr>
          <w:rFonts w:cstheme="minorHAnsi"/>
          <w:b/>
          <w:color w:val="000000"/>
        </w:rPr>
        <w:t>EL RECLAMANTE</w:t>
      </w:r>
      <w:r w:rsidRPr="00B70AA0">
        <w:rPr>
          <w:rFonts w:cstheme="minorHAnsi"/>
          <w:color w:val="000000"/>
        </w:rPr>
        <w:t xml:space="preserve">, declaran que celebran el presente </w:t>
      </w:r>
      <w:r w:rsidRPr="00B70AA0">
        <w:rPr>
          <w:rFonts w:cstheme="minorHAnsi"/>
          <w:b/>
          <w:color w:val="000000"/>
        </w:rPr>
        <w:t>CONTRATO DE TRANSACCIÓN</w:t>
      </w:r>
      <w:r w:rsidRPr="00B70AA0">
        <w:rPr>
          <w:rFonts w:cstheme="minorHAnsi"/>
          <w:color w:val="000000"/>
        </w:rPr>
        <w:t xml:space="preserve"> de acuerdo con las estipulaciones que aparecen a continuación de los siguientes: </w:t>
      </w:r>
    </w:p>
    <w:p w14:paraId="29E3189F" w14:textId="77777777" w:rsidR="0092793D" w:rsidRPr="00B70AA0" w:rsidRDefault="0092793D" w:rsidP="004150A4">
      <w:pPr>
        <w:spacing w:after="0" w:line="240" w:lineRule="auto"/>
        <w:jc w:val="both"/>
        <w:rPr>
          <w:rFonts w:cstheme="minorHAnsi"/>
          <w:color w:val="000000"/>
        </w:rPr>
      </w:pPr>
    </w:p>
    <w:p w14:paraId="4354966D" w14:textId="1F8F6891" w:rsidR="009E2FE4" w:rsidRPr="00B70AA0" w:rsidRDefault="009E2FE4" w:rsidP="004150A4">
      <w:pPr>
        <w:pStyle w:val="Default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B70AA0">
        <w:rPr>
          <w:rFonts w:asciiTheme="minorHAnsi" w:hAnsiTheme="minorHAnsi" w:cstheme="minorHAnsi"/>
          <w:b/>
          <w:bCs/>
          <w:sz w:val="22"/>
          <w:szCs w:val="22"/>
        </w:rPr>
        <w:t>C O N S I D E R A C I O N E S</w:t>
      </w:r>
    </w:p>
    <w:p w14:paraId="1E690D61" w14:textId="77777777" w:rsidR="0092793D" w:rsidRPr="00B70AA0" w:rsidRDefault="0092793D" w:rsidP="004150A4">
      <w:pPr>
        <w:pStyle w:val="Default"/>
        <w:jc w:val="center"/>
        <w:rPr>
          <w:rFonts w:asciiTheme="minorHAnsi" w:hAnsiTheme="minorHAnsi" w:cstheme="minorHAnsi"/>
          <w:sz w:val="22"/>
          <w:szCs w:val="22"/>
        </w:rPr>
      </w:pPr>
    </w:p>
    <w:p w14:paraId="61BA21AF" w14:textId="77777777" w:rsidR="00AD6F2E" w:rsidRPr="00AD6F2E" w:rsidRDefault="009E2FE4" w:rsidP="00AD6F2E">
      <w:pPr>
        <w:pStyle w:val="Default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70AA0">
        <w:rPr>
          <w:rFonts w:asciiTheme="minorHAnsi" w:hAnsiTheme="minorHAnsi" w:cstheme="minorHAnsi"/>
          <w:b/>
          <w:bCs/>
          <w:sz w:val="22"/>
          <w:szCs w:val="22"/>
        </w:rPr>
        <w:t xml:space="preserve">PRIMERO: </w:t>
      </w:r>
      <w:r w:rsidR="00AD6F2E" w:rsidRPr="00175181">
        <w:rPr>
          <w:rFonts w:asciiTheme="minorHAnsi" w:hAnsiTheme="minorHAnsi" w:cstheme="minorHAnsi"/>
          <w:b/>
          <w:sz w:val="22"/>
          <w:szCs w:val="22"/>
          <w:highlight w:val="yellow"/>
        </w:rPr>
        <w:t>TORRE 26 CENTRO EMPRESARIAL P.H</w:t>
      </w:r>
      <w:r w:rsidR="0087474C" w:rsidRPr="00175181">
        <w:rPr>
          <w:rFonts w:asciiTheme="minorHAnsi" w:hAnsiTheme="minorHAnsi" w:cstheme="minorHAnsi"/>
          <w:b/>
          <w:sz w:val="22"/>
          <w:szCs w:val="22"/>
          <w:highlight w:val="yellow"/>
        </w:rPr>
        <w:t>.</w:t>
      </w:r>
      <w:r w:rsidR="00292E33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B70AA0">
        <w:rPr>
          <w:rFonts w:asciiTheme="minorHAnsi" w:hAnsiTheme="minorHAnsi" w:cstheme="minorHAnsi"/>
          <w:sz w:val="22"/>
          <w:szCs w:val="22"/>
        </w:rPr>
        <w:t xml:space="preserve">se aseguró con </w:t>
      </w:r>
      <w:r w:rsidRPr="00B70AA0">
        <w:rPr>
          <w:rFonts w:asciiTheme="minorHAnsi" w:hAnsiTheme="minorHAnsi" w:cstheme="minorHAnsi"/>
          <w:b/>
          <w:sz w:val="22"/>
          <w:szCs w:val="22"/>
        </w:rPr>
        <w:t>LA COMPAÑÍA</w:t>
      </w:r>
      <w:r w:rsidRPr="00B70AA0">
        <w:rPr>
          <w:rFonts w:asciiTheme="minorHAnsi" w:hAnsiTheme="minorHAnsi" w:cstheme="minorHAnsi"/>
          <w:sz w:val="22"/>
          <w:szCs w:val="22"/>
        </w:rPr>
        <w:t xml:space="preserve"> mediante contrato de seguro de </w:t>
      </w:r>
      <w:r w:rsidR="00B30F85" w:rsidRPr="00B30F85">
        <w:rPr>
          <w:rFonts w:asciiTheme="minorHAnsi" w:hAnsiTheme="minorHAnsi" w:cstheme="minorHAnsi"/>
          <w:b/>
          <w:sz w:val="22"/>
          <w:szCs w:val="22"/>
        </w:rPr>
        <w:t xml:space="preserve">PÓLIZA </w:t>
      </w:r>
      <w:r w:rsidR="0087474C" w:rsidRPr="0087474C">
        <w:rPr>
          <w:rFonts w:asciiTheme="minorHAnsi" w:hAnsiTheme="minorHAnsi" w:cstheme="minorHAnsi"/>
          <w:b/>
          <w:sz w:val="22"/>
          <w:szCs w:val="22"/>
        </w:rPr>
        <w:t xml:space="preserve">DE SEGURO </w:t>
      </w:r>
      <w:r w:rsidR="00AD6F2E" w:rsidRPr="00AD6F2E">
        <w:rPr>
          <w:rFonts w:asciiTheme="minorHAnsi" w:hAnsiTheme="minorHAnsi" w:cstheme="minorHAnsi"/>
          <w:b/>
          <w:sz w:val="22"/>
          <w:szCs w:val="22"/>
        </w:rPr>
        <w:t>DE RESPONSABILIDAD CIVIL POR LESIONES, MUERTE Y/O DAÑOS</w:t>
      </w:r>
    </w:p>
    <w:p w14:paraId="1F1B9E74" w14:textId="158A5AF9" w:rsidR="009E2FE4" w:rsidRPr="00B70AA0" w:rsidRDefault="00AD6F2E" w:rsidP="00AD6F2E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AD6F2E">
        <w:rPr>
          <w:rFonts w:asciiTheme="minorHAnsi" w:hAnsiTheme="minorHAnsi" w:cstheme="minorHAnsi"/>
          <w:b/>
          <w:sz w:val="22"/>
          <w:szCs w:val="22"/>
        </w:rPr>
        <w:t>MATERIALES A TERCEROS</w:t>
      </w:r>
      <w:r w:rsidR="009E2FE4" w:rsidRPr="00B70AA0">
        <w:rPr>
          <w:rFonts w:asciiTheme="minorHAnsi" w:hAnsiTheme="minorHAnsi" w:cstheme="minorHAnsi"/>
          <w:sz w:val="22"/>
          <w:szCs w:val="22"/>
        </w:rPr>
        <w:t xml:space="preserve">, con vigencia desde el </w:t>
      </w:r>
      <w:r w:rsidRPr="00175181">
        <w:rPr>
          <w:rFonts w:asciiTheme="minorHAnsi" w:hAnsiTheme="minorHAnsi" w:cstheme="minorHAnsi"/>
          <w:b/>
          <w:sz w:val="22"/>
          <w:szCs w:val="22"/>
          <w:highlight w:val="yellow"/>
        </w:rPr>
        <w:t>29</w:t>
      </w:r>
      <w:r w:rsidR="00B30F85" w:rsidRPr="00175181">
        <w:rPr>
          <w:rFonts w:asciiTheme="minorHAnsi" w:hAnsiTheme="minorHAnsi" w:cstheme="minorHAnsi"/>
          <w:b/>
          <w:sz w:val="22"/>
          <w:szCs w:val="22"/>
          <w:highlight w:val="yellow"/>
        </w:rPr>
        <w:t>/</w:t>
      </w:r>
      <w:r w:rsidR="00ED79D5" w:rsidRPr="00175181">
        <w:rPr>
          <w:rFonts w:asciiTheme="minorHAnsi" w:hAnsiTheme="minorHAnsi" w:cstheme="minorHAnsi"/>
          <w:b/>
          <w:sz w:val="22"/>
          <w:szCs w:val="22"/>
          <w:highlight w:val="yellow"/>
        </w:rPr>
        <w:t>1</w:t>
      </w:r>
      <w:r w:rsidR="0087474C" w:rsidRPr="00175181">
        <w:rPr>
          <w:rFonts w:asciiTheme="minorHAnsi" w:hAnsiTheme="minorHAnsi" w:cstheme="minorHAnsi"/>
          <w:b/>
          <w:sz w:val="22"/>
          <w:szCs w:val="22"/>
          <w:highlight w:val="yellow"/>
        </w:rPr>
        <w:t>0</w:t>
      </w:r>
      <w:r w:rsidR="00B30F85" w:rsidRPr="00175181">
        <w:rPr>
          <w:rFonts w:asciiTheme="minorHAnsi" w:hAnsiTheme="minorHAnsi" w:cstheme="minorHAnsi"/>
          <w:b/>
          <w:sz w:val="22"/>
          <w:szCs w:val="22"/>
          <w:highlight w:val="yellow"/>
        </w:rPr>
        <w:t>/20</w:t>
      </w:r>
      <w:r w:rsidR="002207E1" w:rsidRPr="00175181">
        <w:rPr>
          <w:rFonts w:asciiTheme="minorHAnsi" w:hAnsiTheme="minorHAnsi" w:cstheme="minorHAnsi"/>
          <w:b/>
          <w:sz w:val="22"/>
          <w:szCs w:val="22"/>
          <w:highlight w:val="yellow"/>
        </w:rPr>
        <w:t>2</w:t>
      </w:r>
      <w:r w:rsidRPr="00175181">
        <w:rPr>
          <w:rFonts w:asciiTheme="minorHAnsi" w:hAnsiTheme="minorHAnsi" w:cstheme="minorHAnsi"/>
          <w:b/>
          <w:sz w:val="22"/>
          <w:szCs w:val="22"/>
          <w:highlight w:val="yellow"/>
        </w:rPr>
        <w:t>3</w:t>
      </w:r>
      <w:r w:rsidR="00B30F85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9E2FE4" w:rsidRPr="00B70AA0">
        <w:rPr>
          <w:rFonts w:asciiTheme="minorHAnsi" w:hAnsiTheme="minorHAnsi" w:cstheme="minorHAnsi"/>
          <w:sz w:val="22"/>
          <w:szCs w:val="22"/>
        </w:rPr>
        <w:t xml:space="preserve">hasta el </w:t>
      </w:r>
      <w:r w:rsidRPr="00175181">
        <w:rPr>
          <w:rFonts w:asciiTheme="minorHAnsi" w:hAnsiTheme="minorHAnsi" w:cstheme="minorHAnsi"/>
          <w:b/>
          <w:sz w:val="22"/>
          <w:szCs w:val="22"/>
          <w:highlight w:val="yellow"/>
        </w:rPr>
        <w:t>28</w:t>
      </w:r>
      <w:r w:rsidR="00B30F85" w:rsidRPr="00175181">
        <w:rPr>
          <w:rFonts w:asciiTheme="minorHAnsi" w:hAnsiTheme="minorHAnsi" w:cstheme="minorHAnsi"/>
          <w:b/>
          <w:sz w:val="22"/>
          <w:szCs w:val="22"/>
          <w:highlight w:val="yellow"/>
        </w:rPr>
        <w:t>/</w:t>
      </w:r>
      <w:r w:rsidR="0087474C" w:rsidRPr="00175181">
        <w:rPr>
          <w:rFonts w:asciiTheme="minorHAnsi" w:hAnsiTheme="minorHAnsi" w:cstheme="minorHAnsi"/>
          <w:b/>
          <w:sz w:val="22"/>
          <w:szCs w:val="22"/>
          <w:highlight w:val="yellow"/>
        </w:rPr>
        <w:t>10</w:t>
      </w:r>
      <w:r w:rsidR="00B30F85" w:rsidRPr="00175181">
        <w:rPr>
          <w:rFonts w:asciiTheme="minorHAnsi" w:hAnsiTheme="minorHAnsi" w:cstheme="minorHAnsi"/>
          <w:b/>
          <w:sz w:val="22"/>
          <w:szCs w:val="22"/>
          <w:highlight w:val="yellow"/>
        </w:rPr>
        <w:t>/202</w:t>
      </w:r>
      <w:r w:rsidRPr="00175181">
        <w:rPr>
          <w:rFonts w:asciiTheme="minorHAnsi" w:hAnsiTheme="minorHAnsi" w:cstheme="minorHAnsi"/>
          <w:b/>
          <w:sz w:val="22"/>
          <w:szCs w:val="22"/>
          <w:highlight w:val="yellow"/>
        </w:rPr>
        <w:t>4</w:t>
      </w:r>
      <w:r w:rsidR="009E2FE4" w:rsidRPr="00B70AA0">
        <w:rPr>
          <w:rFonts w:asciiTheme="minorHAnsi" w:hAnsiTheme="minorHAnsi" w:cstheme="minorHAnsi"/>
          <w:sz w:val="22"/>
          <w:szCs w:val="22"/>
        </w:rPr>
        <w:t>, bajo la Póliza POLIZA</w:t>
      </w:r>
      <w:r w:rsidR="003B1065" w:rsidRPr="00B70AA0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175181">
        <w:rPr>
          <w:rFonts w:asciiTheme="minorHAnsi" w:hAnsiTheme="minorHAnsi" w:cstheme="minorHAnsi"/>
          <w:b/>
          <w:sz w:val="22"/>
          <w:szCs w:val="22"/>
          <w:highlight w:val="yellow"/>
        </w:rPr>
        <w:t>LRCG-115904132-1</w:t>
      </w:r>
      <w:r w:rsidR="009E2FE4" w:rsidRPr="00B70AA0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2F345B0B" w14:textId="19553DCC" w:rsidR="001D2659" w:rsidRPr="00B70AA0" w:rsidRDefault="001D2659" w:rsidP="004150A4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019A8D3B" w14:textId="37007529" w:rsidR="009E2FE4" w:rsidRPr="00175181" w:rsidRDefault="009E2FE4" w:rsidP="00AD6F2E">
      <w:pPr>
        <w:pStyle w:val="Default"/>
        <w:jc w:val="both"/>
        <w:rPr>
          <w:rFonts w:asciiTheme="minorHAnsi" w:hAnsiTheme="minorHAnsi" w:cstheme="minorHAnsi"/>
          <w:color w:val="EE0000"/>
          <w:sz w:val="22"/>
          <w:szCs w:val="22"/>
        </w:rPr>
      </w:pPr>
      <w:r w:rsidRPr="00B70AA0">
        <w:rPr>
          <w:rFonts w:asciiTheme="minorHAnsi" w:hAnsiTheme="minorHAnsi" w:cstheme="minorHAnsi"/>
          <w:b/>
          <w:bCs/>
          <w:sz w:val="22"/>
          <w:szCs w:val="22"/>
        </w:rPr>
        <w:t xml:space="preserve">SEGUNDO: </w:t>
      </w:r>
      <w:r w:rsidR="0058200E" w:rsidRPr="00175181">
        <w:rPr>
          <w:rFonts w:asciiTheme="minorHAnsi" w:hAnsiTheme="minorHAnsi" w:cstheme="minorHAnsi"/>
          <w:sz w:val="22"/>
          <w:szCs w:val="22"/>
          <w:highlight w:val="yellow"/>
        </w:rPr>
        <w:t xml:space="preserve">Que el día </w:t>
      </w:r>
      <w:r w:rsidR="00AD6F2E" w:rsidRPr="00175181">
        <w:rPr>
          <w:rFonts w:asciiTheme="minorHAnsi" w:hAnsiTheme="minorHAnsi" w:cstheme="minorHAnsi"/>
          <w:sz w:val="22"/>
          <w:szCs w:val="22"/>
          <w:highlight w:val="yellow"/>
        </w:rPr>
        <w:t>20</w:t>
      </w:r>
      <w:r w:rsidR="00B30F85" w:rsidRPr="00175181">
        <w:rPr>
          <w:rFonts w:asciiTheme="minorHAnsi" w:hAnsiTheme="minorHAnsi" w:cstheme="minorHAnsi"/>
          <w:sz w:val="22"/>
          <w:szCs w:val="22"/>
          <w:highlight w:val="yellow"/>
        </w:rPr>
        <w:t xml:space="preserve"> de </w:t>
      </w:r>
      <w:r w:rsidR="00AD6F2E" w:rsidRPr="00175181">
        <w:rPr>
          <w:rFonts w:asciiTheme="minorHAnsi" w:hAnsiTheme="minorHAnsi" w:cstheme="minorHAnsi"/>
          <w:sz w:val="22"/>
          <w:szCs w:val="22"/>
          <w:highlight w:val="yellow"/>
        </w:rPr>
        <w:t>febrero</w:t>
      </w:r>
      <w:r w:rsidR="00B30F85" w:rsidRPr="00175181">
        <w:rPr>
          <w:rFonts w:asciiTheme="minorHAnsi" w:hAnsiTheme="minorHAnsi" w:cstheme="minorHAnsi"/>
          <w:sz w:val="22"/>
          <w:szCs w:val="22"/>
          <w:highlight w:val="yellow"/>
        </w:rPr>
        <w:t xml:space="preserve"> de 2.0</w:t>
      </w:r>
      <w:r w:rsidR="00100706" w:rsidRPr="00175181">
        <w:rPr>
          <w:rFonts w:asciiTheme="minorHAnsi" w:hAnsiTheme="minorHAnsi" w:cstheme="minorHAnsi"/>
          <w:sz w:val="22"/>
          <w:szCs w:val="22"/>
          <w:highlight w:val="yellow"/>
        </w:rPr>
        <w:t>2</w:t>
      </w:r>
      <w:r w:rsidR="00AD6F2E" w:rsidRPr="00175181">
        <w:rPr>
          <w:rFonts w:asciiTheme="minorHAnsi" w:hAnsiTheme="minorHAnsi" w:cstheme="minorHAnsi"/>
          <w:sz w:val="22"/>
          <w:szCs w:val="22"/>
          <w:highlight w:val="yellow"/>
        </w:rPr>
        <w:t>4</w:t>
      </w:r>
      <w:r w:rsidRPr="00175181">
        <w:rPr>
          <w:rFonts w:asciiTheme="minorHAnsi" w:hAnsiTheme="minorHAnsi" w:cstheme="minorHAnsi"/>
          <w:sz w:val="22"/>
          <w:szCs w:val="22"/>
          <w:highlight w:val="yellow"/>
        </w:rPr>
        <w:t xml:space="preserve">, </w:t>
      </w:r>
      <w:r w:rsidR="00AD6F2E" w:rsidRPr="00175181">
        <w:rPr>
          <w:rFonts w:asciiTheme="minorHAnsi" w:hAnsiTheme="minorHAnsi" w:cstheme="minorHAnsi"/>
          <w:sz w:val="22"/>
          <w:szCs w:val="22"/>
          <w:highlight w:val="yellow"/>
        </w:rPr>
        <w:t>se presentó afectación en varias oficinas del piso 5 debido a rotura de tubería en zona común</w:t>
      </w:r>
      <w:r w:rsidR="0087474C">
        <w:rPr>
          <w:rFonts w:asciiTheme="minorHAnsi" w:hAnsiTheme="minorHAnsi" w:cstheme="minorHAnsi"/>
          <w:bCs/>
          <w:sz w:val="22"/>
          <w:szCs w:val="22"/>
        </w:rPr>
        <w:t xml:space="preserve">. </w:t>
      </w:r>
      <w:r w:rsidR="002207E1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695810E" w14:textId="77777777" w:rsidR="001D2659" w:rsidRPr="00B70AA0" w:rsidRDefault="001D2659" w:rsidP="004150A4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2128AFAE" w14:textId="41CA8F83" w:rsidR="009E2FE4" w:rsidRPr="00B70AA0" w:rsidRDefault="009E2FE4" w:rsidP="004150A4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B70AA0">
        <w:rPr>
          <w:rFonts w:asciiTheme="minorHAnsi" w:hAnsiTheme="minorHAnsi" w:cstheme="minorHAnsi"/>
          <w:b/>
          <w:bCs/>
          <w:sz w:val="22"/>
          <w:szCs w:val="22"/>
        </w:rPr>
        <w:t>TERCER</w:t>
      </w:r>
      <w:r w:rsidR="007A026F">
        <w:rPr>
          <w:rFonts w:asciiTheme="minorHAnsi" w:hAnsiTheme="minorHAnsi" w:cstheme="minorHAnsi"/>
          <w:b/>
          <w:bCs/>
          <w:sz w:val="22"/>
          <w:szCs w:val="22"/>
        </w:rPr>
        <w:t>O</w:t>
      </w:r>
      <w:r w:rsidRPr="00B70AA0">
        <w:rPr>
          <w:rFonts w:asciiTheme="minorHAnsi" w:hAnsiTheme="minorHAnsi" w:cstheme="minorHAnsi"/>
          <w:b/>
          <w:bCs/>
          <w:sz w:val="22"/>
          <w:szCs w:val="22"/>
        </w:rPr>
        <w:t xml:space="preserve">: </w:t>
      </w:r>
      <w:r w:rsidRPr="00B70AA0">
        <w:rPr>
          <w:rFonts w:asciiTheme="minorHAnsi" w:hAnsiTheme="minorHAnsi" w:cstheme="minorHAnsi"/>
          <w:b/>
          <w:sz w:val="22"/>
          <w:szCs w:val="22"/>
        </w:rPr>
        <w:t>EL RECLAMANTE</w:t>
      </w:r>
      <w:r w:rsidRPr="00B70AA0">
        <w:rPr>
          <w:rFonts w:asciiTheme="minorHAnsi" w:hAnsiTheme="minorHAnsi" w:cstheme="minorHAnsi"/>
          <w:sz w:val="22"/>
          <w:szCs w:val="22"/>
        </w:rPr>
        <w:t xml:space="preserve"> presentó ante </w:t>
      </w:r>
      <w:r w:rsidRPr="00B70AA0">
        <w:rPr>
          <w:rFonts w:asciiTheme="minorHAnsi" w:hAnsiTheme="minorHAnsi" w:cstheme="minorHAnsi"/>
          <w:b/>
          <w:sz w:val="22"/>
          <w:szCs w:val="22"/>
        </w:rPr>
        <w:t>LA ASEGURADORA</w:t>
      </w:r>
      <w:r w:rsidRPr="00B70AA0">
        <w:rPr>
          <w:rFonts w:asciiTheme="minorHAnsi" w:hAnsiTheme="minorHAnsi" w:cstheme="minorHAnsi"/>
          <w:sz w:val="22"/>
          <w:szCs w:val="22"/>
        </w:rPr>
        <w:t xml:space="preserve"> solicitud formal de indemnización pretendiendo afectar la POLIZA </w:t>
      </w:r>
      <w:r w:rsidR="00AD6F2E" w:rsidRPr="00175181">
        <w:rPr>
          <w:rFonts w:asciiTheme="minorHAnsi" w:hAnsiTheme="minorHAnsi" w:cstheme="minorHAnsi"/>
          <w:b/>
          <w:sz w:val="22"/>
          <w:szCs w:val="22"/>
          <w:highlight w:val="yellow"/>
        </w:rPr>
        <w:t>LRCG-115904132-1</w:t>
      </w:r>
      <w:r w:rsidRPr="00B70AA0">
        <w:rPr>
          <w:rFonts w:asciiTheme="minorHAnsi" w:hAnsiTheme="minorHAnsi" w:cstheme="minorHAnsi"/>
          <w:sz w:val="22"/>
          <w:szCs w:val="22"/>
        </w:rPr>
        <w:t xml:space="preserve">, cuyo tomador es </w:t>
      </w:r>
      <w:r w:rsidR="00AD6F2E" w:rsidRPr="00175181">
        <w:rPr>
          <w:rFonts w:asciiTheme="minorHAnsi" w:hAnsiTheme="minorHAnsi" w:cstheme="minorHAnsi"/>
          <w:b/>
          <w:sz w:val="22"/>
          <w:szCs w:val="22"/>
          <w:highlight w:val="yellow"/>
        </w:rPr>
        <w:t>TORRE 26 CENTRO EMPRESARIAL P.H</w:t>
      </w:r>
      <w:r w:rsidR="0087474C" w:rsidRPr="00175181">
        <w:rPr>
          <w:rFonts w:asciiTheme="minorHAnsi" w:hAnsiTheme="minorHAnsi" w:cstheme="minorHAnsi"/>
          <w:b/>
          <w:sz w:val="22"/>
          <w:szCs w:val="22"/>
          <w:highlight w:val="yellow"/>
        </w:rPr>
        <w:t>.</w:t>
      </w:r>
      <w:r w:rsidR="003201B4" w:rsidRPr="00B70AA0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B70AA0">
        <w:rPr>
          <w:rFonts w:asciiTheme="minorHAnsi" w:hAnsiTheme="minorHAnsi" w:cstheme="minorHAnsi"/>
          <w:sz w:val="22"/>
          <w:szCs w:val="22"/>
        </w:rPr>
        <w:t xml:space="preserve">con el fin de resarcir </w:t>
      </w:r>
      <w:r w:rsidR="00CB3115">
        <w:rPr>
          <w:rFonts w:asciiTheme="minorHAnsi" w:hAnsiTheme="minorHAnsi" w:cstheme="minorHAnsi"/>
          <w:sz w:val="22"/>
          <w:szCs w:val="22"/>
        </w:rPr>
        <w:t xml:space="preserve">el valor de </w:t>
      </w:r>
      <w:r w:rsidR="002207E1">
        <w:rPr>
          <w:rFonts w:asciiTheme="minorHAnsi" w:hAnsiTheme="minorHAnsi" w:cstheme="minorHAnsi"/>
          <w:sz w:val="22"/>
          <w:szCs w:val="22"/>
        </w:rPr>
        <w:t>l</w:t>
      </w:r>
      <w:r w:rsidR="001B59EF">
        <w:rPr>
          <w:rFonts w:asciiTheme="minorHAnsi" w:hAnsiTheme="minorHAnsi" w:cstheme="minorHAnsi"/>
          <w:sz w:val="22"/>
          <w:szCs w:val="22"/>
        </w:rPr>
        <w:t>os</w:t>
      </w:r>
      <w:r w:rsidR="002207E1">
        <w:rPr>
          <w:rFonts w:asciiTheme="minorHAnsi" w:hAnsiTheme="minorHAnsi" w:cstheme="minorHAnsi"/>
          <w:sz w:val="22"/>
          <w:szCs w:val="22"/>
        </w:rPr>
        <w:t xml:space="preserve"> </w:t>
      </w:r>
      <w:r w:rsidR="001B59EF">
        <w:rPr>
          <w:rFonts w:asciiTheme="minorHAnsi" w:hAnsiTheme="minorHAnsi" w:cstheme="minorHAnsi"/>
          <w:sz w:val="22"/>
          <w:szCs w:val="22"/>
        </w:rPr>
        <w:t>daños</w:t>
      </w:r>
      <w:r w:rsidR="0087474C">
        <w:rPr>
          <w:rFonts w:asciiTheme="minorHAnsi" w:hAnsiTheme="minorHAnsi" w:cstheme="minorHAnsi"/>
          <w:sz w:val="22"/>
          <w:szCs w:val="22"/>
        </w:rPr>
        <w:t xml:space="preserve"> </w:t>
      </w:r>
      <w:r w:rsidR="00AD6F2E">
        <w:rPr>
          <w:rFonts w:asciiTheme="minorHAnsi" w:hAnsiTheme="minorHAnsi" w:cstheme="minorHAnsi"/>
          <w:sz w:val="22"/>
          <w:szCs w:val="22"/>
        </w:rPr>
        <w:t xml:space="preserve">presentados en la oficina </w:t>
      </w:r>
      <w:proofErr w:type="spellStart"/>
      <w:r w:rsidR="00AD6F2E">
        <w:rPr>
          <w:rFonts w:asciiTheme="minorHAnsi" w:hAnsiTheme="minorHAnsi" w:cstheme="minorHAnsi"/>
          <w:sz w:val="22"/>
          <w:szCs w:val="22"/>
        </w:rPr>
        <w:t>xx</w:t>
      </w:r>
      <w:proofErr w:type="spellEnd"/>
      <w:r w:rsidR="00CB3115">
        <w:rPr>
          <w:rFonts w:asciiTheme="minorHAnsi" w:hAnsiTheme="minorHAnsi" w:cstheme="minorHAnsi"/>
          <w:sz w:val="22"/>
          <w:szCs w:val="22"/>
        </w:rPr>
        <w:t>,</w:t>
      </w:r>
      <w:r w:rsidR="00100706">
        <w:rPr>
          <w:rFonts w:asciiTheme="minorHAnsi" w:hAnsiTheme="minorHAnsi" w:cstheme="minorHAnsi"/>
          <w:sz w:val="22"/>
          <w:szCs w:val="22"/>
        </w:rPr>
        <w:t xml:space="preserve"> </w:t>
      </w:r>
      <w:r w:rsidR="00CB3115">
        <w:rPr>
          <w:rFonts w:asciiTheme="minorHAnsi" w:hAnsiTheme="minorHAnsi" w:cstheme="minorHAnsi"/>
          <w:sz w:val="22"/>
          <w:szCs w:val="22"/>
        </w:rPr>
        <w:t>según</w:t>
      </w:r>
      <w:r w:rsidRPr="00B70AA0">
        <w:rPr>
          <w:rFonts w:asciiTheme="minorHAnsi" w:hAnsiTheme="minorHAnsi" w:cstheme="minorHAnsi"/>
          <w:sz w:val="22"/>
          <w:szCs w:val="22"/>
        </w:rPr>
        <w:t xml:space="preserve"> </w:t>
      </w:r>
      <w:r w:rsidR="00874203" w:rsidRPr="00B70AA0">
        <w:rPr>
          <w:rFonts w:asciiTheme="minorHAnsi" w:hAnsiTheme="minorHAnsi" w:cstheme="minorHAnsi"/>
          <w:sz w:val="22"/>
          <w:szCs w:val="22"/>
        </w:rPr>
        <w:t xml:space="preserve">los hechos </w:t>
      </w:r>
      <w:r w:rsidRPr="00B70AA0">
        <w:rPr>
          <w:rFonts w:asciiTheme="minorHAnsi" w:hAnsiTheme="minorHAnsi" w:cstheme="minorHAnsi"/>
          <w:sz w:val="22"/>
          <w:szCs w:val="22"/>
        </w:rPr>
        <w:t>mencionado</w:t>
      </w:r>
      <w:r w:rsidR="00874203" w:rsidRPr="00B70AA0">
        <w:rPr>
          <w:rFonts w:asciiTheme="minorHAnsi" w:hAnsiTheme="minorHAnsi" w:cstheme="minorHAnsi"/>
          <w:sz w:val="22"/>
          <w:szCs w:val="22"/>
        </w:rPr>
        <w:t>s</w:t>
      </w:r>
      <w:r w:rsidRPr="00B70AA0">
        <w:rPr>
          <w:rFonts w:asciiTheme="minorHAnsi" w:hAnsiTheme="minorHAnsi" w:cstheme="minorHAnsi"/>
          <w:sz w:val="22"/>
          <w:szCs w:val="22"/>
        </w:rPr>
        <w:t xml:space="preserve"> en el numeral anterior. </w:t>
      </w:r>
    </w:p>
    <w:p w14:paraId="3084A837" w14:textId="77777777" w:rsidR="001D2659" w:rsidRPr="00B70AA0" w:rsidRDefault="001D2659" w:rsidP="004150A4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30E8763D" w14:textId="7A19CC0A" w:rsidR="009E2FE4" w:rsidRPr="00B70AA0" w:rsidRDefault="009E2FE4" w:rsidP="004150A4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B70AA0">
        <w:rPr>
          <w:rFonts w:asciiTheme="minorHAnsi" w:hAnsiTheme="minorHAnsi" w:cstheme="minorHAnsi"/>
          <w:b/>
          <w:bCs/>
          <w:sz w:val="22"/>
          <w:szCs w:val="22"/>
        </w:rPr>
        <w:t>CUART</w:t>
      </w:r>
      <w:r w:rsidR="007A026F">
        <w:rPr>
          <w:rFonts w:asciiTheme="minorHAnsi" w:hAnsiTheme="minorHAnsi" w:cstheme="minorHAnsi"/>
          <w:b/>
          <w:bCs/>
          <w:sz w:val="22"/>
          <w:szCs w:val="22"/>
        </w:rPr>
        <w:t>O</w:t>
      </w:r>
      <w:r w:rsidRPr="00B70AA0">
        <w:rPr>
          <w:rFonts w:asciiTheme="minorHAnsi" w:hAnsiTheme="minorHAnsi" w:cstheme="minorHAnsi"/>
          <w:b/>
          <w:bCs/>
          <w:sz w:val="22"/>
          <w:szCs w:val="22"/>
        </w:rPr>
        <w:t xml:space="preserve">: </w:t>
      </w:r>
      <w:r w:rsidRPr="00B70AA0">
        <w:rPr>
          <w:rFonts w:asciiTheme="minorHAnsi" w:hAnsiTheme="minorHAnsi" w:cstheme="minorHAnsi"/>
          <w:sz w:val="22"/>
          <w:szCs w:val="22"/>
        </w:rPr>
        <w:t xml:space="preserve">Con el fin de llegar a un acuerdo transaccional que indemnice plenamente a </w:t>
      </w:r>
      <w:r w:rsidRPr="00B70AA0">
        <w:rPr>
          <w:rFonts w:asciiTheme="minorHAnsi" w:hAnsiTheme="minorHAnsi" w:cstheme="minorHAnsi"/>
          <w:b/>
          <w:sz w:val="22"/>
          <w:szCs w:val="22"/>
        </w:rPr>
        <w:t>EL RECLAMANTE</w:t>
      </w:r>
      <w:r w:rsidRPr="00B70AA0">
        <w:rPr>
          <w:rFonts w:asciiTheme="minorHAnsi" w:hAnsiTheme="minorHAnsi" w:cstheme="minorHAnsi"/>
          <w:sz w:val="22"/>
          <w:szCs w:val="22"/>
        </w:rPr>
        <w:t xml:space="preserve"> y con el propósito de prevenir todos los futuros litigios en jurisdicciones administrativas, contencioso administrativas, penal y/o civil por los perjuicios causados, las partes han llegado al siguiente: </w:t>
      </w:r>
    </w:p>
    <w:p w14:paraId="08344516" w14:textId="77777777" w:rsidR="0092793D" w:rsidRPr="00B70AA0" w:rsidRDefault="0092793D" w:rsidP="004150A4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610CC0D6" w14:textId="5BAB44C3" w:rsidR="009E2FE4" w:rsidRPr="00B70AA0" w:rsidRDefault="009E2FE4" w:rsidP="004150A4">
      <w:pPr>
        <w:pStyle w:val="Default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B70AA0">
        <w:rPr>
          <w:rFonts w:asciiTheme="minorHAnsi" w:hAnsiTheme="minorHAnsi" w:cstheme="minorHAnsi"/>
          <w:b/>
          <w:bCs/>
          <w:sz w:val="22"/>
          <w:szCs w:val="22"/>
        </w:rPr>
        <w:t>ACUERDO</w:t>
      </w:r>
    </w:p>
    <w:p w14:paraId="70A98CE7" w14:textId="77777777" w:rsidR="001D2659" w:rsidRPr="00B70AA0" w:rsidRDefault="001D2659" w:rsidP="004150A4">
      <w:pPr>
        <w:pStyle w:val="Default"/>
        <w:jc w:val="center"/>
        <w:rPr>
          <w:rFonts w:asciiTheme="minorHAnsi" w:hAnsiTheme="minorHAnsi" w:cstheme="minorHAnsi"/>
          <w:sz w:val="22"/>
          <w:szCs w:val="22"/>
        </w:rPr>
      </w:pPr>
    </w:p>
    <w:p w14:paraId="414EBC8D" w14:textId="643A0F7E" w:rsidR="009E2FE4" w:rsidRPr="00B70AA0" w:rsidRDefault="009E2FE4" w:rsidP="004150A4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B70AA0">
        <w:rPr>
          <w:rFonts w:asciiTheme="minorHAnsi" w:hAnsiTheme="minorHAnsi" w:cstheme="minorHAnsi"/>
          <w:b/>
          <w:bCs/>
          <w:sz w:val="22"/>
          <w:szCs w:val="22"/>
        </w:rPr>
        <w:t xml:space="preserve">PRIMERO – OBJETO: </w:t>
      </w:r>
      <w:r w:rsidRPr="00B70AA0">
        <w:rPr>
          <w:rFonts w:asciiTheme="minorHAnsi" w:hAnsiTheme="minorHAnsi" w:cstheme="minorHAnsi"/>
          <w:b/>
          <w:sz w:val="22"/>
          <w:szCs w:val="22"/>
        </w:rPr>
        <w:t>LA COMPAÑÍA</w:t>
      </w:r>
      <w:r w:rsidRPr="00B70AA0">
        <w:rPr>
          <w:rFonts w:asciiTheme="minorHAnsi" w:hAnsiTheme="minorHAnsi" w:cstheme="minorHAnsi"/>
          <w:sz w:val="22"/>
          <w:szCs w:val="22"/>
        </w:rPr>
        <w:t xml:space="preserve">, en cumplimiento del contrato de seguro contenido en la POLIZA </w:t>
      </w:r>
      <w:r w:rsidR="00AD6F2E" w:rsidRPr="00175181">
        <w:rPr>
          <w:rFonts w:asciiTheme="minorHAnsi" w:hAnsiTheme="minorHAnsi" w:cstheme="minorHAnsi"/>
          <w:b/>
          <w:sz w:val="22"/>
          <w:szCs w:val="22"/>
          <w:highlight w:val="yellow"/>
        </w:rPr>
        <w:t>LRCG-115904132-1</w:t>
      </w:r>
      <w:r w:rsidR="004150A4" w:rsidRPr="00B70AA0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70AA0">
        <w:rPr>
          <w:rFonts w:asciiTheme="minorHAnsi" w:hAnsiTheme="minorHAnsi" w:cstheme="minorHAnsi"/>
          <w:sz w:val="22"/>
          <w:szCs w:val="22"/>
        </w:rPr>
        <w:t xml:space="preserve">que ampara a </w:t>
      </w:r>
      <w:r w:rsidR="00AD6F2E" w:rsidRPr="00AD6F2E">
        <w:rPr>
          <w:rFonts w:asciiTheme="minorHAnsi" w:hAnsiTheme="minorHAnsi" w:cstheme="minorHAnsi"/>
          <w:b/>
          <w:sz w:val="22"/>
          <w:szCs w:val="22"/>
        </w:rPr>
        <w:t>TORRE 26 CENTRO EMPRESARIAL P.H</w:t>
      </w:r>
      <w:r w:rsidR="0087474C" w:rsidRPr="0087474C">
        <w:rPr>
          <w:rFonts w:asciiTheme="minorHAnsi" w:hAnsiTheme="minorHAnsi" w:cstheme="minorHAnsi"/>
          <w:b/>
          <w:sz w:val="22"/>
          <w:szCs w:val="22"/>
        </w:rPr>
        <w:t>.</w:t>
      </w:r>
      <w:r w:rsidR="004150A4" w:rsidRPr="00B70AA0">
        <w:rPr>
          <w:rFonts w:asciiTheme="minorHAnsi" w:hAnsiTheme="minorHAnsi" w:cstheme="minorHAnsi"/>
          <w:sz w:val="22"/>
          <w:szCs w:val="22"/>
        </w:rPr>
        <w:t>, se obliga a pagar a</w:t>
      </w:r>
      <w:r w:rsidRPr="00B70AA0">
        <w:rPr>
          <w:rFonts w:asciiTheme="minorHAnsi" w:hAnsiTheme="minorHAnsi" w:cstheme="minorHAnsi"/>
          <w:sz w:val="22"/>
          <w:szCs w:val="22"/>
        </w:rPr>
        <w:t xml:space="preserve">l </w:t>
      </w:r>
      <w:r w:rsidRPr="00B70AA0">
        <w:rPr>
          <w:rFonts w:asciiTheme="minorHAnsi" w:hAnsiTheme="minorHAnsi" w:cstheme="minorHAnsi"/>
          <w:b/>
          <w:sz w:val="22"/>
          <w:szCs w:val="22"/>
        </w:rPr>
        <w:t>RECLAMANTE</w:t>
      </w:r>
      <w:r w:rsidRPr="00B70AA0">
        <w:rPr>
          <w:rFonts w:asciiTheme="minorHAnsi" w:hAnsiTheme="minorHAnsi" w:cstheme="minorHAnsi"/>
          <w:sz w:val="22"/>
          <w:szCs w:val="22"/>
        </w:rPr>
        <w:t xml:space="preserve"> la suma de </w:t>
      </w:r>
      <w:r w:rsidR="00AD6F2E" w:rsidRPr="00175181">
        <w:rPr>
          <w:rFonts w:asciiTheme="minorHAnsi" w:hAnsiTheme="minorHAnsi" w:cstheme="minorHAnsi"/>
          <w:b/>
          <w:sz w:val="22"/>
          <w:szCs w:val="22"/>
          <w:highlight w:val="yellow"/>
        </w:rPr>
        <w:t>CUATRO</w:t>
      </w:r>
      <w:r w:rsidR="00417ED8" w:rsidRPr="00175181">
        <w:rPr>
          <w:rFonts w:asciiTheme="minorHAnsi" w:hAnsiTheme="minorHAnsi" w:cstheme="minorHAnsi"/>
          <w:b/>
          <w:sz w:val="22"/>
          <w:szCs w:val="22"/>
          <w:highlight w:val="yellow"/>
        </w:rPr>
        <w:t xml:space="preserve"> MILL</w:t>
      </w:r>
      <w:r w:rsidR="002207E1" w:rsidRPr="00175181">
        <w:rPr>
          <w:rFonts w:asciiTheme="minorHAnsi" w:hAnsiTheme="minorHAnsi" w:cstheme="minorHAnsi"/>
          <w:b/>
          <w:sz w:val="22"/>
          <w:szCs w:val="22"/>
          <w:highlight w:val="yellow"/>
        </w:rPr>
        <w:t>O</w:t>
      </w:r>
      <w:r w:rsidR="00417ED8" w:rsidRPr="00175181">
        <w:rPr>
          <w:rFonts w:asciiTheme="minorHAnsi" w:hAnsiTheme="minorHAnsi" w:cstheme="minorHAnsi"/>
          <w:b/>
          <w:sz w:val="22"/>
          <w:szCs w:val="22"/>
          <w:highlight w:val="yellow"/>
        </w:rPr>
        <w:t>N</w:t>
      </w:r>
      <w:r w:rsidR="002207E1" w:rsidRPr="00175181">
        <w:rPr>
          <w:rFonts w:asciiTheme="minorHAnsi" w:hAnsiTheme="minorHAnsi" w:cstheme="minorHAnsi"/>
          <w:b/>
          <w:sz w:val="22"/>
          <w:szCs w:val="22"/>
          <w:highlight w:val="yellow"/>
        </w:rPr>
        <w:t>ES</w:t>
      </w:r>
      <w:r w:rsidR="00417ED8" w:rsidRPr="00175181">
        <w:rPr>
          <w:rFonts w:asciiTheme="minorHAnsi" w:hAnsiTheme="minorHAnsi" w:cstheme="minorHAnsi"/>
          <w:b/>
          <w:sz w:val="22"/>
          <w:szCs w:val="22"/>
          <w:highlight w:val="yellow"/>
        </w:rPr>
        <w:t xml:space="preserve"> </w:t>
      </w:r>
      <w:r w:rsidR="00AD6F2E" w:rsidRPr="00175181">
        <w:rPr>
          <w:rFonts w:asciiTheme="minorHAnsi" w:hAnsiTheme="minorHAnsi" w:cstheme="minorHAnsi"/>
          <w:b/>
          <w:sz w:val="22"/>
          <w:szCs w:val="22"/>
          <w:highlight w:val="yellow"/>
        </w:rPr>
        <w:t>SEI</w:t>
      </w:r>
      <w:r w:rsidR="001B59EF" w:rsidRPr="00175181">
        <w:rPr>
          <w:rFonts w:asciiTheme="minorHAnsi" w:hAnsiTheme="minorHAnsi" w:cstheme="minorHAnsi"/>
          <w:b/>
          <w:sz w:val="22"/>
          <w:szCs w:val="22"/>
          <w:highlight w:val="yellow"/>
        </w:rPr>
        <w:t>S</w:t>
      </w:r>
      <w:r w:rsidR="00182494" w:rsidRPr="00175181">
        <w:rPr>
          <w:rFonts w:asciiTheme="minorHAnsi" w:hAnsiTheme="minorHAnsi" w:cstheme="minorHAnsi"/>
          <w:b/>
          <w:sz w:val="22"/>
          <w:szCs w:val="22"/>
          <w:highlight w:val="yellow"/>
        </w:rPr>
        <w:t xml:space="preserve">CIENTOS </w:t>
      </w:r>
      <w:r w:rsidR="00AD6F2E" w:rsidRPr="00175181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CINCUENTA Y TRES</w:t>
      </w:r>
      <w:r w:rsidR="002207E1" w:rsidRPr="00175181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r w:rsidR="00F35D6B" w:rsidRPr="00175181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MIL </w:t>
      </w:r>
      <w:r w:rsidR="00AD6F2E" w:rsidRPr="00175181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DOSCIENTOS SESENTA</w:t>
      </w:r>
      <w:r w:rsidR="00182494" w:rsidRPr="00175181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r w:rsidR="00F35D6B" w:rsidRPr="00175181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PESOS MONEDA CORRIENTE ($</w:t>
      </w:r>
      <w:r w:rsidR="00AD6F2E" w:rsidRPr="00175181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4</w:t>
      </w:r>
      <w:r w:rsidR="00417ED8" w:rsidRPr="00175181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.</w:t>
      </w:r>
      <w:r w:rsidR="00AD6F2E" w:rsidRPr="00175181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653</w:t>
      </w:r>
      <w:r w:rsidR="00F35D6B" w:rsidRPr="00175181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.</w:t>
      </w:r>
      <w:r w:rsidR="00AD6F2E" w:rsidRPr="00175181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260</w:t>
      </w:r>
      <w:r w:rsidR="003201B4" w:rsidRPr="00175181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)</w:t>
      </w:r>
      <w:r w:rsidR="00417ED8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417ED8">
        <w:rPr>
          <w:rFonts w:asciiTheme="minorHAnsi" w:hAnsiTheme="minorHAnsi" w:cstheme="minorHAnsi"/>
          <w:bCs/>
          <w:sz w:val="22"/>
          <w:szCs w:val="22"/>
        </w:rPr>
        <w:t xml:space="preserve">y el asegurado se compromete al pago de </w:t>
      </w:r>
      <w:r w:rsidR="00AD6F2E" w:rsidRPr="00175181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QUINIENTOS CINCUENTA Y OCHO</w:t>
      </w:r>
      <w:r w:rsidR="001B59EF" w:rsidRPr="00175181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MIL </w:t>
      </w:r>
      <w:r w:rsidR="00AD6F2E" w:rsidRPr="00175181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SETE</w:t>
      </w:r>
      <w:r w:rsidR="001B59EF" w:rsidRPr="00175181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CIENTOS </w:t>
      </w:r>
      <w:r w:rsidR="00AD6F2E" w:rsidRPr="00175181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CUARENTA</w:t>
      </w:r>
      <w:r w:rsidR="00E17207" w:rsidRPr="00175181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PESOS MONEDA CORRIENTE </w:t>
      </w:r>
      <w:r w:rsidR="00A406B2" w:rsidRPr="00175181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($</w:t>
      </w:r>
      <w:r w:rsidR="00AD6F2E" w:rsidRPr="00175181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558</w:t>
      </w:r>
      <w:r w:rsidR="00A406B2" w:rsidRPr="00175181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.</w:t>
      </w:r>
      <w:r w:rsidR="00AD6F2E" w:rsidRPr="00175181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740</w:t>
      </w:r>
      <w:r w:rsidR="00A406B2" w:rsidRPr="00175181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)</w:t>
      </w:r>
      <w:r w:rsidR="00A406B2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E17207">
        <w:rPr>
          <w:rFonts w:asciiTheme="minorHAnsi" w:hAnsiTheme="minorHAnsi" w:cstheme="minorHAnsi"/>
          <w:bCs/>
          <w:sz w:val="22"/>
          <w:szCs w:val="22"/>
        </w:rPr>
        <w:t>por concepto de deducible pactado en la presente póliza.</w:t>
      </w:r>
      <w:r w:rsidRPr="00B70AA0">
        <w:rPr>
          <w:rFonts w:asciiTheme="minorHAnsi" w:hAnsiTheme="minorHAnsi" w:cstheme="minorHAnsi"/>
          <w:sz w:val="22"/>
          <w:szCs w:val="22"/>
        </w:rPr>
        <w:t xml:space="preserve"> El pago de </w:t>
      </w:r>
      <w:r w:rsidR="00E17207">
        <w:rPr>
          <w:rFonts w:asciiTheme="minorHAnsi" w:hAnsiTheme="minorHAnsi" w:cstheme="minorHAnsi"/>
          <w:sz w:val="22"/>
          <w:szCs w:val="22"/>
        </w:rPr>
        <w:t>estos</w:t>
      </w:r>
      <w:r w:rsidRPr="00B70AA0">
        <w:rPr>
          <w:rFonts w:asciiTheme="minorHAnsi" w:hAnsiTheme="minorHAnsi" w:cstheme="minorHAnsi"/>
          <w:sz w:val="22"/>
          <w:szCs w:val="22"/>
        </w:rPr>
        <w:t xml:space="preserve"> valor</w:t>
      </w:r>
      <w:r w:rsidR="00E17207">
        <w:rPr>
          <w:rFonts w:asciiTheme="minorHAnsi" w:hAnsiTheme="minorHAnsi" w:cstheme="minorHAnsi"/>
          <w:sz w:val="22"/>
          <w:szCs w:val="22"/>
        </w:rPr>
        <w:t>es</w:t>
      </w:r>
      <w:r w:rsidRPr="00B70AA0">
        <w:rPr>
          <w:rFonts w:asciiTheme="minorHAnsi" w:hAnsiTheme="minorHAnsi" w:cstheme="minorHAnsi"/>
          <w:sz w:val="22"/>
          <w:szCs w:val="22"/>
        </w:rPr>
        <w:t xml:space="preserve"> indemniza la totalidad de los perjuicios presentes y futuros, en modalidad de daño emergente, lucro cesante, daño moral, daño a la vida de relación, perjuicios personales y hereditarios, y cualquier otro concepto derivado del referido </w:t>
      </w:r>
      <w:r w:rsidR="009C5460">
        <w:rPr>
          <w:rFonts w:asciiTheme="minorHAnsi" w:hAnsiTheme="minorHAnsi" w:cstheme="minorHAnsi"/>
          <w:sz w:val="22"/>
          <w:szCs w:val="22"/>
        </w:rPr>
        <w:t>incidente</w:t>
      </w:r>
      <w:r w:rsidRPr="00B70AA0">
        <w:rPr>
          <w:rFonts w:asciiTheme="minorHAnsi" w:hAnsiTheme="minorHAnsi" w:cstheme="minorHAnsi"/>
          <w:sz w:val="22"/>
          <w:szCs w:val="22"/>
        </w:rPr>
        <w:t xml:space="preserve">, suma total que será girada en favor de </w:t>
      </w:r>
      <w:r w:rsidRPr="00B70AA0">
        <w:rPr>
          <w:rFonts w:asciiTheme="minorHAnsi" w:hAnsiTheme="minorHAnsi" w:cstheme="minorHAnsi"/>
          <w:b/>
          <w:sz w:val="22"/>
          <w:szCs w:val="22"/>
        </w:rPr>
        <w:t xml:space="preserve">EL </w:t>
      </w:r>
      <w:r w:rsidRPr="00B70AA0">
        <w:rPr>
          <w:rFonts w:asciiTheme="minorHAnsi" w:hAnsiTheme="minorHAnsi" w:cstheme="minorHAnsi"/>
          <w:b/>
          <w:sz w:val="22"/>
          <w:szCs w:val="22"/>
        </w:rPr>
        <w:lastRenderedPageBreak/>
        <w:t>RECLAMANTE</w:t>
      </w:r>
      <w:r w:rsidRPr="00B70AA0">
        <w:rPr>
          <w:rFonts w:asciiTheme="minorHAnsi" w:hAnsiTheme="minorHAnsi" w:cstheme="minorHAnsi"/>
          <w:sz w:val="22"/>
          <w:szCs w:val="22"/>
        </w:rPr>
        <w:t xml:space="preserve"> dentro del término legal y una vez aporte a </w:t>
      </w:r>
      <w:r w:rsidRPr="00B70AA0">
        <w:rPr>
          <w:rFonts w:asciiTheme="minorHAnsi" w:hAnsiTheme="minorHAnsi" w:cstheme="minorHAnsi"/>
          <w:b/>
          <w:sz w:val="22"/>
          <w:szCs w:val="22"/>
        </w:rPr>
        <w:t>LA ASEGURADORA</w:t>
      </w:r>
      <w:r w:rsidRPr="00B70AA0">
        <w:rPr>
          <w:rFonts w:asciiTheme="minorHAnsi" w:hAnsiTheme="minorHAnsi" w:cstheme="minorHAnsi"/>
          <w:sz w:val="22"/>
          <w:szCs w:val="22"/>
        </w:rPr>
        <w:t xml:space="preserve"> el presente documento de acuerdo debidamente firmado y presentado ante Notaría. </w:t>
      </w:r>
    </w:p>
    <w:p w14:paraId="1E067D5E" w14:textId="77777777" w:rsidR="003201B4" w:rsidRPr="00B70AA0" w:rsidRDefault="003201B4" w:rsidP="004150A4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1DCF05D0" w14:textId="4DDA0FE5" w:rsidR="009E2FE4" w:rsidRPr="00B70AA0" w:rsidRDefault="009E2FE4" w:rsidP="004150A4">
      <w:pPr>
        <w:spacing w:after="0" w:line="240" w:lineRule="auto"/>
        <w:jc w:val="both"/>
        <w:rPr>
          <w:rFonts w:cstheme="minorHAnsi"/>
        </w:rPr>
      </w:pPr>
      <w:r w:rsidRPr="00B70AA0">
        <w:rPr>
          <w:rFonts w:cstheme="minorHAnsi"/>
          <w:b/>
          <w:bCs/>
        </w:rPr>
        <w:t xml:space="preserve">SEGUNDO – EFECTO: </w:t>
      </w:r>
      <w:r w:rsidRPr="00B70AA0">
        <w:rPr>
          <w:rFonts w:cstheme="minorHAnsi"/>
        </w:rPr>
        <w:t xml:space="preserve">Esta transacción produce los efectos a cosa Juzgada de conformidad con lo expuesto en el Artículo 2483 del Código Civil y ss. del Código Civil, Artículo 312 de Código General del Proceso y demás disposiciones normativas que le resulten aplicables. En consecuencia, los beneficiarios del pago no podrán intentar posteriormente reclamación judicial o extrajudicial por los mismas hechos y perjuicios. Así mismo, se dará por terminado cualquier proceso contencioso administrativo, civil o penal vigente o futuro que se pudieron iniciar en adelante por estos mismos hechos en contra de la aseguradora </w:t>
      </w:r>
      <w:r w:rsidRPr="00B70AA0">
        <w:rPr>
          <w:rFonts w:cstheme="minorHAnsi"/>
          <w:b/>
        </w:rPr>
        <w:t>ZURICH COLOMBIA SEGUROS S.A</w:t>
      </w:r>
      <w:r w:rsidR="004150A4" w:rsidRPr="00B70AA0">
        <w:rPr>
          <w:rFonts w:cstheme="minorHAnsi"/>
          <w:b/>
        </w:rPr>
        <w:t>.</w:t>
      </w:r>
      <w:r w:rsidRPr="00B70AA0">
        <w:rPr>
          <w:rFonts w:cstheme="minorHAnsi"/>
        </w:rPr>
        <w:t xml:space="preserve">, o cualquiera de sus empleados o directivos, al igual que en contra de </w:t>
      </w:r>
      <w:r w:rsidR="00AD6F2E" w:rsidRPr="00175181">
        <w:rPr>
          <w:rFonts w:cstheme="minorHAnsi"/>
          <w:b/>
          <w:highlight w:val="yellow"/>
        </w:rPr>
        <w:t>TORRE 26 CENTRO EMPRESARIAL P.H</w:t>
      </w:r>
      <w:r w:rsidR="0087474C" w:rsidRPr="00175181">
        <w:rPr>
          <w:rFonts w:cstheme="minorHAnsi"/>
          <w:b/>
          <w:highlight w:val="yellow"/>
        </w:rPr>
        <w:t>.</w:t>
      </w:r>
      <w:r w:rsidR="00151BBE">
        <w:rPr>
          <w:rFonts w:cstheme="minorHAnsi"/>
          <w:b/>
        </w:rPr>
        <w:t xml:space="preserve"> </w:t>
      </w:r>
      <w:r w:rsidRPr="00B70AA0">
        <w:rPr>
          <w:rFonts w:cstheme="minorHAnsi"/>
        </w:rPr>
        <w:t xml:space="preserve">y/o frente a cualquiera de sus empleados o directivos. </w:t>
      </w:r>
    </w:p>
    <w:p w14:paraId="584B0EBE" w14:textId="77777777" w:rsidR="0092793D" w:rsidRPr="00B70AA0" w:rsidRDefault="0092793D" w:rsidP="004150A4">
      <w:pPr>
        <w:spacing w:after="0" w:line="240" w:lineRule="auto"/>
        <w:jc w:val="both"/>
        <w:rPr>
          <w:rFonts w:cstheme="minorHAnsi"/>
        </w:rPr>
      </w:pPr>
    </w:p>
    <w:p w14:paraId="2A1EB7FB" w14:textId="79D684F7" w:rsidR="009E2FE4" w:rsidRPr="00B70AA0" w:rsidRDefault="000577C5" w:rsidP="004150A4">
      <w:pPr>
        <w:pStyle w:val="Default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TERCER</w:t>
      </w:r>
      <w:r w:rsidR="009E2FE4" w:rsidRPr="00B70AA0">
        <w:rPr>
          <w:rFonts w:asciiTheme="minorHAnsi" w:hAnsiTheme="minorHAnsi" w:cstheme="minorHAnsi"/>
          <w:b/>
          <w:bCs/>
          <w:color w:val="auto"/>
          <w:sz w:val="22"/>
          <w:szCs w:val="22"/>
        </w:rPr>
        <w:t>O- TERMINACIÓN</w:t>
      </w:r>
      <w:r w:rsidR="009E2FE4" w:rsidRPr="00B70AA0">
        <w:rPr>
          <w:rFonts w:asciiTheme="minorHAnsi" w:hAnsiTheme="minorHAnsi" w:cstheme="minorHAnsi"/>
          <w:color w:val="auto"/>
          <w:sz w:val="22"/>
          <w:szCs w:val="22"/>
        </w:rPr>
        <w:t xml:space="preserve">: En consecuencia, y bajo el cumplimiento de los términos pactados en esta transacción, las partes quedan a paz y salvo con el pago efectuado por la sociedad </w:t>
      </w:r>
      <w:r w:rsidR="009E2FE4" w:rsidRPr="00B70AA0">
        <w:rPr>
          <w:rFonts w:asciiTheme="minorHAnsi" w:hAnsiTheme="minorHAnsi" w:cstheme="minorHAnsi"/>
          <w:b/>
          <w:color w:val="auto"/>
          <w:sz w:val="22"/>
          <w:szCs w:val="22"/>
        </w:rPr>
        <w:t>ZURICH COLOMBIA SEGUROS S.A</w:t>
      </w:r>
      <w:r w:rsidR="004150A4" w:rsidRPr="00B70AA0">
        <w:rPr>
          <w:rFonts w:asciiTheme="minorHAnsi" w:hAnsiTheme="minorHAnsi" w:cstheme="minorHAnsi"/>
          <w:b/>
          <w:color w:val="auto"/>
          <w:sz w:val="22"/>
          <w:szCs w:val="22"/>
        </w:rPr>
        <w:t>.</w:t>
      </w:r>
      <w:r w:rsidR="009E2FE4" w:rsidRPr="00B70AA0">
        <w:rPr>
          <w:rFonts w:asciiTheme="minorHAnsi" w:hAnsiTheme="minorHAnsi" w:cstheme="minorHAnsi"/>
          <w:color w:val="auto"/>
          <w:sz w:val="22"/>
          <w:szCs w:val="22"/>
        </w:rPr>
        <w:t xml:space="preserve"> y </w:t>
      </w:r>
      <w:r w:rsidR="00AD6F2E" w:rsidRPr="00175181">
        <w:rPr>
          <w:rFonts w:asciiTheme="minorHAnsi" w:hAnsiTheme="minorHAnsi" w:cstheme="minorHAnsi"/>
          <w:b/>
          <w:color w:val="auto"/>
          <w:sz w:val="22"/>
          <w:szCs w:val="22"/>
          <w:highlight w:val="yellow"/>
        </w:rPr>
        <w:t>TORRE 26 CENTRO EMPRESARIAL P.H</w:t>
      </w:r>
      <w:r w:rsidR="00275C14" w:rsidRPr="00175181">
        <w:rPr>
          <w:rFonts w:asciiTheme="minorHAnsi" w:hAnsiTheme="minorHAnsi" w:cstheme="minorHAnsi"/>
          <w:b/>
          <w:color w:val="auto"/>
          <w:sz w:val="22"/>
          <w:szCs w:val="22"/>
          <w:highlight w:val="yellow"/>
        </w:rPr>
        <w:t>.</w:t>
      </w:r>
      <w:r w:rsidR="00B70AA0" w:rsidRPr="00B70AA0">
        <w:rPr>
          <w:rFonts w:asciiTheme="minorHAnsi" w:hAnsiTheme="minorHAnsi" w:cstheme="minorHAnsi"/>
          <w:b/>
          <w:color w:val="auto"/>
          <w:sz w:val="22"/>
          <w:szCs w:val="22"/>
        </w:rPr>
        <w:t xml:space="preserve"> </w:t>
      </w:r>
      <w:r w:rsidR="009E2FE4" w:rsidRPr="00B70AA0">
        <w:rPr>
          <w:rFonts w:asciiTheme="minorHAnsi" w:hAnsiTheme="minorHAnsi" w:cstheme="minorHAnsi"/>
          <w:color w:val="auto"/>
          <w:sz w:val="22"/>
          <w:szCs w:val="22"/>
        </w:rPr>
        <w:t xml:space="preserve">Eximiéndose así de cualquier reclamación presente o futura que pueda generarse por los mismos hechos. </w:t>
      </w:r>
    </w:p>
    <w:p w14:paraId="21B2D5C8" w14:textId="562EEC36" w:rsidR="001D2659" w:rsidRPr="00B70AA0" w:rsidRDefault="009E4AF9" w:rsidP="004150A4">
      <w:pPr>
        <w:pStyle w:val="Default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</w:p>
    <w:p w14:paraId="7784F398" w14:textId="77DC36C8" w:rsidR="009E2FE4" w:rsidRPr="00B70AA0" w:rsidRDefault="000577C5" w:rsidP="004150A4">
      <w:pPr>
        <w:pStyle w:val="Default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CUAR</w:t>
      </w:r>
      <w:r w:rsidR="009E2FE4" w:rsidRPr="00B70AA0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TO – NO ACEPTACIÓN DE RESPONSABILIDAD: </w:t>
      </w:r>
      <w:r w:rsidR="009E2FE4" w:rsidRPr="00B70AA0">
        <w:rPr>
          <w:rFonts w:asciiTheme="minorHAnsi" w:hAnsiTheme="minorHAnsi" w:cstheme="minorHAnsi"/>
          <w:color w:val="auto"/>
          <w:sz w:val="22"/>
          <w:szCs w:val="22"/>
        </w:rPr>
        <w:t xml:space="preserve">La suscripción del presente contrato no constituye aceptación de responsabilidad por parte de </w:t>
      </w:r>
      <w:r w:rsidR="009E2FE4" w:rsidRPr="00B70AA0">
        <w:rPr>
          <w:rFonts w:asciiTheme="minorHAnsi" w:hAnsiTheme="minorHAnsi" w:cstheme="minorHAnsi"/>
          <w:b/>
          <w:color w:val="auto"/>
          <w:sz w:val="22"/>
          <w:szCs w:val="22"/>
        </w:rPr>
        <w:t>ZURICH COLOMBIA SEGUROS S.A</w:t>
      </w:r>
      <w:r w:rsidR="004150A4" w:rsidRPr="00B70AA0">
        <w:rPr>
          <w:rFonts w:asciiTheme="minorHAnsi" w:hAnsiTheme="minorHAnsi" w:cstheme="minorHAnsi"/>
          <w:b/>
          <w:color w:val="auto"/>
          <w:sz w:val="22"/>
          <w:szCs w:val="22"/>
        </w:rPr>
        <w:t>.</w:t>
      </w:r>
      <w:r w:rsidR="009E2FE4" w:rsidRPr="00B70AA0">
        <w:rPr>
          <w:rFonts w:asciiTheme="minorHAnsi" w:hAnsiTheme="minorHAnsi" w:cstheme="minorHAnsi"/>
          <w:color w:val="auto"/>
          <w:sz w:val="22"/>
          <w:szCs w:val="22"/>
        </w:rPr>
        <w:t xml:space="preserve"> y/o el </w:t>
      </w:r>
      <w:r w:rsidR="00AD6F2E" w:rsidRPr="00175181">
        <w:rPr>
          <w:rFonts w:asciiTheme="minorHAnsi" w:hAnsiTheme="minorHAnsi" w:cstheme="minorHAnsi"/>
          <w:b/>
          <w:color w:val="auto"/>
          <w:sz w:val="22"/>
          <w:szCs w:val="22"/>
          <w:highlight w:val="yellow"/>
        </w:rPr>
        <w:t>TORRE 26 CENTRO EMPRESARIAL P.H</w:t>
      </w:r>
      <w:r w:rsidR="0087474C" w:rsidRPr="00175181">
        <w:rPr>
          <w:rFonts w:asciiTheme="minorHAnsi" w:hAnsiTheme="minorHAnsi" w:cstheme="minorHAnsi"/>
          <w:b/>
          <w:color w:val="auto"/>
          <w:sz w:val="22"/>
          <w:szCs w:val="22"/>
          <w:highlight w:val="yellow"/>
        </w:rPr>
        <w:t>.</w:t>
      </w:r>
      <w:r w:rsidR="0087474C">
        <w:rPr>
          <w:rFonts w:asciiTheme="minorHAnsi" w:hAnsiTheme="minorHAnsi" w:cstheme="minorHAnsi"/>
          <w:b/>
          <w:color w:val="auto"/>
          <w:sz w:val="22"/>
          <w:szCs w:val="22"/>
        </w:rPr>
        <w:t xml:space="preserve"> </w:t>
      </w:r>
      <w:r w:rsidR="009E4AF9">
        <w:rPr>
          <w:rFonts w:asciiTheme="minorHAnsi" w:hAnsiTheme="minorHAnsi" w:cstheme="minorHAnsi"/>
          <w:b/>
          <w:color w:val="auto"/>
          <w:sz w:val="22"/>
          <w:szCs w:val="22"/>
        </w:rPr>
        <w:t xml:space="preserve"> </w:t>
      </w:r>
    </w:p>
    <w:p w14:paraId="5281803D" w14:textId="77777777" w:rsidR="0092793D" w:rsidRPr="00B70AA0" w:rsidRDefault="0092793D" w:rsidP="004150A4">
      <w:pPr>
        <w:pStyle w:val="Default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4281FF23" w14:textId="1A8D01E0" w:rsidR="009E2FE4" w:rsidRPr="00B70AA0" w:rsidRDefault="000577C5" w:rsidP="004150A4">
      <w:pPr>
        <w:pStyle w:val="Default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QUINT</w:t>
      </w:r>
      <w:r w:rsidR="009E2FE4" w:rsidRPr="00B70AA0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O – CLÁUSULA DE CONFIDENCIALIDAD: </w:t>
      </w:r>
      <w:r w:rsidR="009E2FE4" w:rsidRPr="00B70AA0">
        <w:rPr>
          <w:rFonts w:asciiTheme="minorHAnsi" w:hAnsiTheme="minorHAnsi" w:cstheme="minorHAnsi"/>
          <w:color w:val="auto"/>
          <w:sz w:val="22"/>
          <w:szCs w:val="22"/>
        </w:rPr>
        <w:t xml:space="preserve">Los reclamantes mediante el presente acuerdo se comprometen para con la aseguradora a no divulgar el acuerdo aquí pactado. </w:t>
      </w:r>
    </w:p>
    <w:p w14:paraId="619D3989" w14:textId="77777777" w:rsidR="0092793D" w:rsidRPr="00B70AA0" w:rsidRDefault="0092793D" w:rsidP="004150A4">
      <w:pPr>
        <w:pStyle w:val="Default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709F23EA" w14:textId="528C9C9E" w:rsidR="001D2659" w:rsidRPr="00B70AA0" w:rsidRDefault="009E2FE4" w:rsidP="004150A4">
      <w:pPr>
        <w:spacing w:after="0" w:line="240" w:lineRule="auto"/>
        <w:jc w:val="both"/>
        <w:rPr>
          <w:rFonts w:cstheme="minorHAnsi"/>
        </w:rPr>
      </w:pPr>
      <w:r w:rsidRPr="00B70AA0">
        <w:rPr>
          <w:rFonts w:cstheme="minorHAnsi"/>
        </w:rPr>
        <w:t xml:space="preserve">Para constancia y en señal de aceptación, se suscribe en </w:t>
      </w:r>
      <w:r w:rsidR="004150A4" w:rsidRPr="00B70AA0">
        <w:rPr>
          <w:rFonts w:cstheme="minorHAnsi"/>
        </w:rPr>
        <w:t>____________________</w:t>
      </w:r>
      <w:r w:rsidRPr="00B70AA0">
        <w:rPr>
          <w:rFonts w:cstheme="minorHAnsi"/>
        </w:rPr>
        <w:t xml:space="preserve"> a los </w:t>
      </w:r>
      <w:proofErr w:type="gramStart"/>
      <w:r w:rsidRPr="00B70AA0">
        <w:rPr>
          <w:rFonts w:cstheme="minorHAnsi"/>
        </w:rPr>
        <w:t>( )</w:t>
      </w:r>
      <w:proofErr w:type="gramEnd"/>
      <w:r w:rsidRPr="00B70AA0">
        <w:rPr>
          <w:rFonts w:cstheme="minorHAnsi"/>
        </w:rPr>
        <w:t xml:space="preserve"> días del mes de ________</w:t>
      </w:r>
      <w:r w:rsidR="00EE7A6E">
        <w:rPr>
          <w:rFonts w:cstheme="minorHAnsi"/>
        </w:rPr>
        <w:t>__</w:t>
      </w:r>
      <w:r w:rsidRPr="00B70AA0">
        <w:rPr>
          <w:rFonts w:cstheme="minorHAnsi"/>
        </w:rPr>
        <w:t>__ 20</w:t>
      </w:r>
      <w:r w:rsidR="009E4AF9">
        <w:rPr>
          <w:rFonts w:cstheme="minorHAnsi"/>
        </w:rPr>
        <w:t>2</w:t>
      </w:r>
      <w:r w:rsidR="00AD6F2E">
        <w:rPr>
          <w:rFonts w:cstheme="minorHAnsi"/>
        </w:rPr>
        <w:t>6</w:t>
      </w:r>
      <w:r w:rsidRPr="00B70AA0">
        <w:rPr>
          <w:rFonts w:cstheme="minorHAnsi"/>
        </w:rPr>
        <w:t>.</w:t>
      </w:r>
    </w:p>
    <w:p w14:paraId="15021566" w14:textId="77777777" w:rsidR="0092793D" w:rsidRPr="00B70AA0" w:rsidRDefault="0092793D" w:rsidP="004150A4">
      <w:pPr>
        <w:spacing w:after="0" w:line="240" w:lineRule="auto"/>
        <w:jc w:val="both"/>
        <w:rPr>
          <w:rFonts w:cstheme="minorHAnsi"/>
        </w:rPr>
      </w:pPr>
    </w:p>
    <w:p w14:paraId="0BFB9FC8" w14:textId="77777777" w:rsidR="0092793D" w:rsidRPr="00B70AA0" w:rsidRDefault="0092793D" w:rsidP="004150A4">
      <w:pPr>
        <w:spacing w:after="0" w:line="240" w:lineRule="auto"/>
        <w:jc w:val="both"/>
        <w:rPr>
          <w:rFonts w:cstheme="minorHAnsi"/>
        </w:rPr>
      </w:pPr>
    </w:p>
    <w:p w14:paraId="1585C917" w14:textId="2431B328" w:rsidR="00CA6265" w:rsidRPr="00B70AA0" w:rsidRDefault="00CA6265" w:rsidP="004150A4">
      <w:pPr>
        <w:spacing w:after="0" w:line="240" w:lineRule="auto"/>
        <w:jc w:val="both"/>
        <w:rPr>
          <w:rFonts w:cstheme="minorHAnsi"/>
        </w:rPr>
      </w:pPr>
      <w:r w:rsidRPr="00B70AA0">
        <w:rPr>
          <w:rFonts w:cstheme="minorHAnsi"/>
        </w:rPr>
        <w:t xml:space="preserve"> </w:t>
      </w:r>
    </w:p>
    <w:p w14:paraId="48802450" w14:textId="77777777" w:rsidR="00CA6265" w:rsidRPr="00B70AA0" w:rsidRDefault="00CA6265" w:rsidP="004150A4">
      <w:pPr>
        <w:spacing w:after="0" w:line="240" w:lineRule="auto"/>
        <w:jc w:val="both"/>
        <w:rPr>
          <w:rFonts w:cstheme="minorHAnsi"/>
          <w:b/>
        </w:rPr>
      </w:pPr>
      <w:r w:rsidRPr="00B70AA0">
        <w:rPr>
          <w:rFonts w:cstheme="minorHAnsi"/>
          <w:b/>
        </w:rPr>
        <w:t xml:space="preserve">LA ASEGURADORA </w:t>
      </w:r>
      <w:r w:rsidRPr="00B70AA0">
        <w:rPr>
          <w:rFonts w:cstheme="minorHAnsi"/>
          <w:b/>
        </w:rPr>
        <w:tab/>
      </w:r>
      <w:r w:rsidRPr="00B70AA0">
        <w:rPr>
          <w:rFonts w:cstheme="minorHAnsi"/>
          <w:b/>
        </w:rPr>
        <w:tab/>
      </w:r>
      <w:r w:rsidRPr="00B70AA0">
        <w:rPr>
          <w:rFonts w:cstheme="minorHAnsi"/>
          <w:b/>
        </w:rPr>
        <w:tab/>
      </w:r>
      <w:r w:rsidRPr="00B70AA0">
        <w:rPr>
          <w:rFonts w:cstheme="minorHAnsi"/>
          <w:b/>
        </w:rPr>
        <w:tab/>
      </w:r>
      <w:r w:rsidRPr="00B70AA0">
        <w:rPr>
          <w:rFonts w:cstheme="minorHAnsi"/>
          <w:b/>
        </w:rPr>
        <w:tab/>
        <w:t>EL RECLAMANTE</w:t>
      </w:r>
    </w:p>
    <w:p w14:paraId="1407C528" w14:textId="77777777" w:rsidR="005C1D78" w:rsidRPr="00B70AA0" w:rsidRDefault="005C1D78" w:rsidP="004150A4">
      <w:pPr>
        <w:spacing w:after="0" w:line="240" w:lineRule="auto"/>
        <w:jc w:val="both"/>
        <w:rPr>
          <w:rFonts w:cstheme="minorHAnsi"/>
          <w:b/>
        </w:rPr>
      </w:pPr>
    </w:p>
    <w:p w14:paraId="092357C4" w14:textId="77777777" w:rsidR="005C1D78" w:rsidRPr="00B70AA0" w:rsidRDefault="005C1D78" w:rsidP="004150A4">
      <w:pPr>
        <w:spacing w:after="0" w:line="240" w:lineRule="auto"/>
        <w:jc w:val="both"/>
        <w:rPr>
          <w:rFonts w:cstheme="minorHAnsi"/>
          <w:b/>
        </w:rPr>
      </w:pPr>
    </w:p>
    <w:p w14:paraId="36D35D4F" w14:textId="77777777" w:rsidR="0092793D" w:rsidRPr="00B70AA0" w:rsidRDefault="0092793D" w:rsidP="004150A4">
      <w:pPr>
        <w:spacing w:after="0" w:line="240" w:lineRule="auto"/>
        <w:jc w:val="both"/>
        <w:rPr>
          <w:rFonts w:cstheme="minorHAnsi"/>
          <w:b/>
        </w:rPr>
      </w:pPr>
      <w:r w:rsidRPr="00B70AA0">
        <w:rPr>
          <w:rFonts w:cstheme="minorHAnsi"/>
          <w:b/>
        </w:rPr>
        <w:t>_______________________________</w:t>
      </w:r>
      <w:r w:rsidRPr="00B70AA0">
        <w:rPr>
          <w:rFonts w:cstheme="minorHAnsi"/>
          <w:b/>
        </w:rPr>
        <w:tab/>
      </w:r>
      <w:r w:rsidRPr="00B70AA0">
        <w:rPr>
          <w:rFonts w:cstheme="minorHAnsi"/>
          <w:b/>
        </w:rPr>
        <w:tab/>
      </w:r>
      <w:r w:rsidRPr="00B70AA0">
        <w:rPr>
          <w:rFonts w:cstheme="minorHAnsi"/>
          <w:b/>
        </w:rPr>
        <w:tab/>
        <w:t>_______________________________</w:t>
      </w:r>
    </w:p>
    <w:p w14:paraId="061272A1" w14:textId="7C6E451D" w:rsidR="00CA6265" w:rsidRPr="00B70AA0" w:rsidRDefault="00FF55EA" w:rsidP="004150A4">
      <w:pPr>
        <w:pStyle w:val="Sinespaciado"/>
        <w:jc w:val="both"/>
        <w:rPr>
          <w:rFonts w:cstheme="minorHAnsi"/>
          <w:b/>
        </w:rPr>
      </w:pPr>
      <w:r w:rsidRPr="00B70AA0">
        <w:rPr>
          <w:rFonts w:cstheme="minorHAnsi"/>
          <w:b/>
        </w:rPr>
        <w:t>Representante legal</w:t>
      </w:r>
      <w:r w:rsidRPr="00B70AA0">
        <w:rPr>
          <w:rFonts w:cstheme="minorHAnsi"/>
          <w:b/>
        </w:rPr>
        <w:tab/>
      </w:r>
      <w:r w:rsidRPr="00B70AA0">
        <w:rPr>
          <w:rFonts w:cstheme="minorHAnsi"/>
          <w:b/>
        </w:rPr>
        <w:tab/>
      </w:r>
      <w:r w:rsidRPr="00B70AA0">
        <w:rPr>
          <w:rFonts w:cstheme="minorHAnsi"/>
          <w:b/>
        </w:rPr>
        <w:tab/>
      </w:r>
      <w:r w:rsidRPr="00B70AA0">
        <w:rPr>
          <w:rFonts w:cstheme="minorHAnsi"/>
          <w:b/>
        </w:rPr>
        <w:tab/>
      </w:r>
      <w:r w:rsidRPr="00B70AA0">
        <w:rPr>
          <w:rFonts w:cstheme="minorHAnsi"/>
          <w:b/>
        </w:rPr>
        <w:tab/>
      </w:r>
      <w:r w:rsidR="00AD6F2E">
        <w:rPr>
          <w:rFonts w:cstheme="minorHAnsi"/>
          <w:b/>
        </w:rPr>
        <w:t>Diego Ferney Rojas</w:t>
      </w:r>
      <w:r w:rsidR="000577C5">
        <w:rPr>
          <w:rFonts w:cstheme="minorHAnsi"/>
          <w:b/>
        </w:rPr>
        <w:t xml:space="preserve"> </w:t>
      </w:r>
      <w:r w:rsidR="00862F18">
        <w:rPr>
          <w:rFonts w:cstheme="minorHAnsi"/>
          <w:b/>
        </w:rPr>
        <w:t xml:space="preserve"> </w:t>
      </w:r>
    </w:p>
    <w:p w14:paraId="4B6C388A" w14:textId="2312DFF2" w:rsidR="00F35D6B" w:rsidRDefault="00CA6265" w:rsidP="004150A4">
      <w:pPr>
        <w:pStyle w:val="Sinespaciado"/>
        <w:jc w:val="both"/>
        <w:rPr>
          <w:rFonts w:cstheme="minorHAnsi"/>
          <w:b/>
        </w:rPr>
      </w:pPr>
      <w:r w:rsidRPr="00F35D6B">
        <w:rPr>
          <w:rFonts w:cstheme="minorHAnsi"/>
          <w:b/>
        </w:rPr>
        <w:t>C.C</w:t>
      </w:r>
      <w:r w:rsidR="00F35D6B" w:rsidRPr="00F35D6B">
        <w:rPr>
          <w:rFonts w:cstheme="minorHAnsi"/>
          <w:b/>
        </w:rPr>
        <w:tab/>
      </w:r>
      <w:r w:rsidR="00F35D6B" w:rsidRPr="00F35D6B">
        <w:rPr>
          <w:rFonts w:cstheme="minorHAnsi"/>
          <w:b/>
        </w:rPr>
        <w:tab/>
      </w:r>
      <w:r w:rsidR="00F35D6B" w:rsidRPr="00F35D6B">
        <w:rPr>
          <w:rFonts w:cstheme="minorHAnsi"/>
          <w:b/>
        </w:rPr>
        <w:tab/>
      </w:r>
      <w:r w:rsidR="00F35D6B" w:rsidRPr="00F35D6B">
        <w:rPr>
          <w:rFonts w:cstheme="minorHAnsi"/>
          <w:b/>
        </w:rPr>
        <w:tab/>
      </w:r>
      <w:r w:rsidR="00F35D6B" w:rsidRPr="00F35D6B">
        <w:rPr>
          <w:rFonts w:cstheme="minorHAnsi"/>
          <w:b/>
        </w:rPr>
        <w:tab/>
      </w:r>
      <w:r w:rsidR="00F35D6B" w:rsidRPr="00F35D6B">
        <w:rPr>
          <w:rFonts w:cstheme="minorHAnsi"/>
          <w:b/>
        </w:rPr>
        <w:tab/>
      </w:r>
      <w:r w:rsidR="00F35D6B" w:rsidRPr="00F35D6B">
        <w:rPr>
          <w:rFonts w:cstheme="minorHAnsi"/>
          <w:b/>
        </w:rPr>
        <w:tab/>
      </w:r>
      <w:proofErr w:type="spellStart"/>
      <w:r w:rsidR="00AD6F2E">
        <w:rPr>
          <w:rFonts w:cstheme="minorHAnsi"/>
          <w:b/>
        </w:rPr>
        <w:t>C.C</w:t>
      </w:r>
      <w:proofErr w:type="spellEnd"/>
      <w:r w:rsidR="00EC15E4">
        <w:rPr>
          <w:rFonts w:cstheme="minorHAnsi"/>
          <w:b/>
        </w:rPr>
        <w:t xml:space="preserve"> </w:t>
      </w:r>
      <w:r w:rsidR="00AD6F2E">
        <w:rPr>
          <w:rFonts w:cstheme="minorHAnsi"/>
          <w:b/>
        </w:rPr>
        <w:t>XXX de XXX</w:t>
      </w:r>
    </w:p>
    <w:p w14:paraId="5EAF883B" w14:textId="77777777" w:rsidR="00CA6265" w:rsidRPr="00F35D6B" w:rsidRDefault="00CA6265" w:rsidP="004150A4">
      <w:pPr>
        <w:pStyle w:val="Sinespaciado"/>
        <w:jc w:val="both"/>
        <w:rPr>
          <w:rFonts w:cstheme="minorHAnsi"/>
          <w:b/>
        </w:rPr>
      </w:pPr>
    </w:p>
    <w:p w14:paraId="6EB00659" w14:textId="77777777" w:rsidR="005C1D78" w:rsidRPr="00F35D6B" w:rsidRDefault="005C1D78" w:rsidP="004150A4">
      <w:pPr>
        <w:pStyle w:val="Sinespaciado"/>
        <w:jc w:val="both"/>
        <w:rPr>
          <w:rFonts w:cstheme="minorHAnsi"/>
          <w:b/>
        </w:rPr>
      </w:pPr>
    </w:p>
    <w:p w14:paraId="035CDA8C" w14:textId="77777777" w:rsidR="005C1D78" w:rsidRPr="00F35D6B" w:rsidRDefault="005C1D78" w:rsidP="004150A4">
      <w:pPr>
        <w:pStyle w:val="Sinespaciado"/>
        <w:jc w:val="both"/>
        <w:rPr>
          <w:rFonts w:cstheme="minorHAnsi"/>
          <w:b/>
        </w:rPr>
      </w:pPr>
    </w:p>
    <w:p w14:paraId="0F0A1F1F" w14:textId="77777777" w:rsidR="00CA6265" w:rsidRPr="00B70AA0" w:rsidRDefault="00CA6265" w:rsidP="004150A4">
      <w:pPr>
        <w:pStyle w:val="Sinespaciado"/>
        <w:jc w:val="both"/>
        <w:rPr>
          <w:rFonts w:cstheme="minorHAnsi"/>
          <w:b/>
        </w:rPr>
      </w:pPr>
      <w:r w:rsidRPr="00B70AA0">
        <w:rPr>
          <w:rFonts w:cstheme="minorHAnsi"/>
          <w:b/>
        </w:rPr>
        <w:t xml:space="preserve">El ASEGURADO </w:t>
      </w:r>
    </w:p>
    <w:p w14:paraId="65AB3728" w14:textId="77777777" w:rsidR="005C1D78" w:rsidRPr="00B70AA0" w:rsidRDefault="005C1D78" w:rsidP="004150A4">
      <w:pPr>
        <w:pStyle w:val="Sinespaciado"/>
        <w:jc w:val="both"/>
        <w:rPr>
          <w:rFonts w:cstheme="minorHAnsi"/>
          <w:b/>
        </w:rPr>
      </w:pPr>
    </w:p>
    <w:p w14:paraId="746FE2CD" w14:textId="77777777" w:rsidR="005C1D78" w:rsidRPr="00B70AA0" w:rsidRDefault="005C1D78" w:rsidP="004150A4">
      <w:pPr>
        <w:pStyle w:val="Sinespaciado"/>
        <w:jc w:val="both"/>
        <w:rPr>
          <w:rFonts w:cstheme="minorHAnsi"/>
          <w:b/>
        </w:rPr>
      </w:pPr>
    </w:p>
    <w:p w14:paraId="38579087" w14:textId="77777777" w:rsidR="00446AD1" w:rsidRDefault="0092793D" w:rsidP="004150A4">
      <w:pPr>
        <w:pStyle w:val="Sinespaciado"/>
        <w:jc w:val="both"/>
        <w:rPr>
          <w:rFonts w:cstheme="minorHAnsi"/>
          <w:b/>
        </w:rPr>
      </w:pPr>
      <w:r w:rsidRPr="00B70AA0">
        <w:rPr>
          <w:rFonts w:cstheme="minorHAnsi"/>
          <w:b/>
        </w:rPr>
        <w:t>_______________________________</w:t>
      </w:r>
    </w:p>
    <w:p w14:paraId="587FB9C7" w14:textId="0B864025" w:rsidR="00CA6265" w:rsidRPr="00B70AA0" w:rsidRDefault="00CA6265" w:rsidP="004150A4">
      <w:pPr>
        <w:pStyle w:val="Sinespaciado"/>
        <w:jc w:val="both"/>
        <w:rPr>
          <w:rFonts w:cstheme="minorHAnsi"/>
          <w:b/>
        </w:rPr>
      </w:pPr>
      <w:r w:rsidRPr="00B70AA0">
        <w:rPr>
          <w:rFonts w:cstheme="minorHAnsi"/>
          <w:b/>
        </w:rPr>
        <w:t xml:space="preserve">Representante legal. </w:t>
      </w:r>
      <w:r w:rsidRPr="00B70AA0">
        <w:rPr>
          <w:rFonts w:cstheme="minorHAnsi"/>
          <w:b/>
        </w:rPr>
        <w:tab/>
      </w:r>
      <w:r w:rsidRPr="00B70AA0">
        <w:rPr>
          <w:rFonts w:cstheme="minorHAnsi"/>
          <w:b/>
        </w:rPr>
        <w:tab/>
      </w:r>
      <w:r w:rsidRPr="00B70AA0">
        <w:rPr>
          <w:rFonts w:cstheme="minorHAnsi"/>
          <w:b/>
        </w:rPr>
        <w:tab/>
      </w:r>
      <w:r w:rsidRPr="00B70AA0">
        <w:rPr>
          <w:rFonts w:cstheme="minorHAnsi"/>
          <w:b/>
        </w:rPr>
        <w:tab/>
      </w:r>
      <w:r w:rsidRPr="00B70AA0">
        <w:rPr>
          <w:rFonts w:cstheme="minorHAnsi"/>
          <w:b/>
        </w:rPr>
        <w:tab/>
      </w:r>
    </w:p>
    <w:p w14:paraId="40375920" w14:textId="4EFA32B0" w:rsidR="00F35D6B" w:rsidRDefault="0092793D" w:rsidP="004150A4">
      <w:pPr>
        <w:pStyle w:val="Sinespaciado"/>
        <w:jc w:val="both"/>
        <w:rPr>
          <w:rFonts w:cstheme="minorHAnsi"/>
          <w:b/>
        </w:rPr>
      </w:pPr>
      <w:r w:rsidRPr="00B70AA0">
        <w:rPr>
          <w:rFonts w:cstheme="minorHAnsi"/>
          <w:b/>
        </w:rPr>
        <w:t>C.C</w:t>
      </w:r>
      <w:r w:rsidR="00CA6265" w:rsidRPr="00B70AA0">
        <w:rPr>
          <w:rFonts w:cstheme="minorHAnsi"/>
          <w:b/>
        </w:rPr>
        <w:tab/>
      </w:r>
      <w:r w:rsidR="00CA6265" w:rsidRPr="00B70AA0">
        <w:rPr>
          <w:rFonts w:cstheme="minorHAnsi"/>
          <w:b/>
        </w:rPr>
        <w:tab/>
      </w:r>
      <w:r w:rsidR="00CA6265" w:rsidRPr="00B70AA0">
        <w:rPr>
          <w:rFonts w:cstheme="minorHAnsi"/>
          <w:b/>
        </w:rPr>
        <w:tab/>
      </w:r>
    </w:p>
    <w:p w14:paraId="132B377F" w14:textId="591E3E12" w:rsidR="00071045" w:rsidRPr="00B70AA0" w:rsidRDefault="00CA6265" w:rsidP="004150A4">
      <w:pPr>
        <w:pStyle w:val="Sinespaciado"/>
        <w:jc w:val="both"/>
        <w:rPr>
          <w:rFonts w:cstheme="minorHAnsi"/>
          <w:i/>
        </w:rPr>
      </w:pPr>
      <w:r w:rsidRPr="00B70AA0">
        <w:rPr>
          <w:rFonts w:cstheme="minorHAnsi"/>
          <w:b/>
        </w:rPr>
        <w:tab/>
      </w:r>
      <w:r w:rsidRPr="00B70AA0">
        <w:rPr>
          <w:rFonts w:cstheme="minorHAnsi"/>
          <w:b/>
        </w:rPr>
        <w:tab/>
      </w:r>
      <w:r w:rsidRPr="00B70AA0">
        <w:rPr>
          <w:rFonts w:cstheme="minorHAnsi"/>
          <w:b/>
        </w:rPr>
        <w:tab/>
      </w:r>
    </w:p>
    <w:sectPr w:rsidR="00071045" w:rsidRPr="00B70AA0" w:rsidSect="00852713">
      <w:headerReference w:type="default" r:id="rId8"/>
      <w:footerReference w:type="default" r:id="rId9"/>
      <w:pgSz w:w="12240" w:h="15840"/>
      <w:pgMar w:top="1417" w:right="1701" w:bottom="1417" w:left="170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01639" w14:textId="77777777" w:rsidR="00BB4ACE" w:rsidRDefault="00BB4ACE" w:rsidP="00852713">
      <w:pPr>
        <w:spacing w:after="0" w:line="240" w:lineRule="auto"/>
      </w:pPr>
      <w:r>
        <w:separator/>
      </w:r>
    </w:p>
  </w:endnote>
  <w:endnote w:type="continuationSeparator" w:id="0">
    <w:p w14:paraId="11EED25C" w14:textId="77777777" w:rsidR="00BB4ACE" w:rsidRDefault="00BB4ACE" w:rsidP="008527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6A7FE" w14:textId="66BD5C5D" w:rsidR="00F82528" w:rsidRPr="00852713" w:rsidRDefault="002149C0" w:rsidP="00852713">
    <w:pPr>
      <w:pStyle w:val="Piedepgina"/>
      <w:tabs>
        <w:tab w:val="clear" w:pos="4419"/>
        <w:tab w:val="clear" w:pos="8838"/>
        <w:tab w:val="left" w:pos="5325"/>
      </w:tabs>
      <w:jc w:val="center"/>
      <w:rPr>
        <w:color w:val="285EA0"/>
      </w:rPr>
    </w:pPr>
    <w:r w:rsidRPr="00852713">
      <w:rPr>
        <w:color w:val="285EA0"/>
      </w:rPr>
      <w:t>Zúrich</w:t>
    </w:r>
    <w:r w:rsidR="00F82528" w:rsidRPr="00852713">
      <w:rPr>
        <w:color w:val="285EA0"/>
      </w:rPr>
      <w:t xml:space="preserve"> Colombia Seguros S.A.</w:t>
    </w:r>
    <w:r w:rsidR="00F82528">
      <w:rPr>
        <w:color w:val="285EA0"/>
      </w:rPr>
      <w:t xml:space="preserve">   |   NIT </w:t>
    </w:r>
    <w:r w:rsidR="004D6672">
      <w:rPr>
        <w:color w:val="285EA0"/>
      </w:rPr>
      <w:t>86</w:t>
    </w:r>
    <w:r w:rsidR="00F82528">
      <w:rPr>
        <w:color w:val="285EA0"/>
      </w:rPr>
      <w:t>0.</w:t>
    </w:r>
    <w:r w:rsidR="004D6672">
      <w:rPr>
        <w:color w:val="285EA0"/>
      </w:rPr>
      <w:t>002</w:t>
    </w:r>
    <w:r w:rsidR="00F82528">
      <w:rPr>
        <w:color w:val="285EA0"/>
      </w:rPr>
      <w:t>.</w:t>
    </w:r>
    <w:r w:rsidR="004D6672">
      <w:rPr>
        <w:color w:val="285EA0"/>
      </w:rPr>
      <w:t>534</w:t>
    </w:r>
    <w:r w:rsidR="00F82528">
      <w:rPr>
        <w:color w:val="285EA0"/>
      </w:rPr>
      <w:t>-0</w:t>
    </w:r>
  </w:p>
  <w:p w14:paraId="27D767C8" w14:textId="64640F7C" w:rsidR="00F82528" w:rsidRPr="00852713" w:rsidRDefault="002149C0" w:rsidP="00852713">
    <w:pPr>
      <w:pStyle w:val="Piedepgina"/>
      <w:tabs>
        <w:tab w:val="clear" w:pos="4419"/>
        <w:tab w:val="clear" w:pos="8838"/>
        <w:tab w:val="left" w:pos="5325"/>
      </w:tabs>
      <w:jc w:val="center"/>
      <w:rPr>
        <w:color w:val="285EA0"/>
      </w:rPr>
    </w:pPr>
    <w:r>
      <w:rPr>
        <w:color w:val="285EA0"/>
      </w:rPr>
      <w:t>Calle 116 # 7 – 15 Piso 1</w:t>
    </w:r>
    <w:r w:rsidR="00F97E79">
      <w:rPr>
        <w:color w:val="285EA0"/>
      </w:rPr>
      <w:t>2</w:t>
    </w:r>
    <w:r>
      <w:rPr>
        <w:color w:val="285EA0"/>
      </w:rPr>
      <w:t xml:space="preserve"> oficina 1</w:t>
    </w:r>
    <w:r w:rsidR="004D6672">
      <w:rPr>
        <w:color w:val="285EA0"/>
      </w:rPr>
      <w:t>2</w:t>
    </w:r>
    <w:r>
      <w:rPr>
        <w:color w:val="285EA0"/>
      </w:rPr>
      <w:t>01</w:t>
    </w:r>
    <w:r w:rsidR="00F82528" w:rsidRPr="00852713">
      <w:rPr>
        <w:color w:val="285EA0"/>
      </w:rPr>
      <w:t xml:space="preserve"> | T. +57 1 5188482</w:t>
    </w:r>
  </w:p>
  <w:p w14:paraId="0DB53974" w14:textId="77777777" w:rsidR="00F82528" w:rsidRPr="00852713" w:rsidRDefault="00F82528" w:rsidP="00852713">
    <w:pPr>
      <w:pStyle w:val="Piedepgina"/>
      <w:tabs>
        <w:tab w:val="clear" w:pos="4419"/>
        <w:tab w:val="clear" w:pos="8838"/>
        <w:tab w:val="left" w:pos="5325"/>
      </w:tabs>
      <w:jc w:val="center"/>
      <w:rPr>
        <w:color w:val="285EA0"/>
      </w:rPr>
    </w:pPr>
    <w:r w:rsidRPr="00852713">
      <w:rPr>
        <w:color w:val="285EA0"/>
      </w:rPr>
      <w:t>Bogotá, Colombia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5CF0B" w14:textId="77777777" w:rsidR="00BB4ACE" w:rsidRDefault="00BB4ACE" w:rsidP="00852713">
      <w:pPr>
        <w:spacing w:after="0" w:line="240" w:lineRule="auto"/>
      </w:pPr>
      <w:r>
        <w:separator/>
      </w:r>
    </w:p>
  </w:footnote>
  <w:footnote w:type="continuationSeparator" w:id="0">
    <w:p w14:paraId="01EA2CEB" w14:textId="77777777" w:rsidR="00BB4ACE" w:rsidRDefault="00BB4ACE" w:rsidP="008527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BCF57" w14:textId="77777777" w:rsidR="00F82528" w:rsidRDefault="00F82528" w:rsidP="00852713">
    <w:pPr>
      <w:pStyle w:val="Encabezado"/>
      <w:jc w:val="right"/>
    </w:pPr>
    <w:r>
      <w:rPr>
        <w:noProof/>
        <w:lang w:eastAsia="es-CO"/>
      </w:rPr>
      <w:drawing>
        <wp:inline distT="0" distB="0" distL="0" distR="0" wp14:anchorId="2456BC35" wp14:editId="2E7F0E54">
          <wp:extent cx="1275907" cy="770890"/>
          <wp:effectExtent l="0" t="0" r="635" b="0"/>
          <wp:docPr id="2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zurich-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01450" cy="7863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FF086FE"/>
    <w:lvl w:ilvl="0">
      <w:numFmt w:val="bullet"/>
      <w:lvlText w:val="*"/>
      <w:lvlJc w:val="left"/>
    </w:lvl>
  </w:abstractNum>
  <w:abstractNum w:abstractNumId="1" w15:restartNumberingAfterBreak="0">
    <w:nsid w:val="4B943811"/>
    <w:multiLevelType w:val="hybridMultilevel"/>
    <w:tmpl w:val="487E75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AD0574"/>
    <w:multiLevelType w:val="hybridMultilevel"/>
    <w:tmpl w:val="C368FFA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A77557D"/>
    <w:multiLevelType w:val="hybridMultilevel"/>
    <w:tmpl w:val="B89CCF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C9578B"/>
    <w:multiLevelType w:val="hybridMultilevel"/>
    <w:tmpl w:val="4C76DB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00543D"/>
    <w:multiLevelType w:val="hybridMultilevel"/>
    <w:tmpl w:val="CF16F8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369973">
    <w:abstractNumId w:val="5"/>
  </w:num>
  <w:num w:numId="2" w16cid:durableId="1478649817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  <w:sz w:val="22"/>
        </w:rPr>
      </w:lvl>
    </w:lvlOverride>
  </w:num>
  <w:num w:numId="3" w16cid:durableId="2030787370">
    <w:abstractNumId w:val="1"/>
  </w:num>
  <w:num w:numId="4" w16cid:durableId="1032876077">
    <w:abstractNumId w:val="4"/>
  </w:num>
  <w:num w:numId="5" w16cid:durableId="204755425">
    <w:abstractNumId w:val="3"/>
  </w:num>
  <w:num w:numId="6" w16cid:durableId="10889604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CAF"/>
    <w:rsid w:val="00002958"/>
    <w:rsid w:val="00002C21"/>
    <w:rsid w:val="00006CCD"/>
    <w:rsid w:val="00013C65"/>
    <w:rsid w:val="00022660"/>
    <w:rsid w:val="00025C47"/>
    <w:rsid w:val="000377C4"/>
    <w:rsid w:val="00050490"/>
    <w:rsid w:val="0005183E"/>
    <w:rsid w:val="000577C5"/>
    <w:rsid w:val="00071045"/>
    <w:rsid w:val="000977E8"/>
    <w:rsid w:val="000C16B1"/>
    <w:rsid w:val="000D339E"/>
    <w:rsid w:val="000D76E6"/>
    <w:rsid w:val="000D7E37"/>
    <w:rsid w:val="000F54E5"/>
    <w:rsid w:val="000F7DFF"/>
    <w:rsid w:val="00100706"/>
    <w:rsid w:val="001014CE"/>
    <w:rsid w:val="00101FDD"/>
    <w:rsid w:val="0011178F"/>
    <w:rsid w:val="00116A5A"/>
    <w:rsid w:val="001170B2"/>
    <w:rsid w:val="00120B73"/>
    <w:rsid w:val="00130473"/>
    <w:rsid w:val="001312A7"/>
    <w:rsid w:val="00133B49"/>
    <w:rsid w:val="001349C7"/>
    <w:rsid w:val="00134F6C"/>
    <w:rsid w:val="00147E60"/>
    <w:rsid w:val="00151BBE"/>
    <w:rsid w:val="00151CDE"/>
    <w:rsid w:val="00156B9D"/>
    <w:rsid w:val="0016627F"/>
    <w:rsid w:val="00170D55"/>
    <w:rsid w:val="001712DD"/>
    <w:rsid w:val="00175181"/>
    <w:rsid w:val="00176385"/>
    <w:rsid w:val="0018009D"/>
    <w:rsid w:val="00182494"/>
    <w:rsid w:val="00191693"/>
    <w:rsid w:val="00194D3B"/>
    <w:rsid w:val="001B3571"/>
    <w:rsid w:val="001B59EF"/>
    <w:rsid w:val="001D2659"/>
    <w:rsid w:val="001E2069"/>
    <w:rsid w:val="001F64C4"/>
    <w:rsid w:val="001F7CBB"/>
    <w:rsid w:val="002004BE"/>
    <w:rsid w:val="002149C0"/>
    <w:rsid w:val="002207E1"/>
    <w:rsid w:val="00220866"/>
    <w:rsid w:val="00230A29"/>
    <w:rsid w:val="0023295A"/>
    <w:rsid w:val="0024048F"/>
    <w:rsid w:val="0024664A"/>
    <w:rsid w:val="00254164"/>
    <w:rsid w:val="00260185"/>
    <w:rsid w:val="002630E7"/>
    <w:rsid w:val="00264AF7"/>
    <w:rsid w:val="00275C14"/>
    <w:rsid w:val="00276076"/>
    <w:rsid w:val="00281D28"/>
    <w:rsid w:val="00283610"/>
    <w:rsid w:val="00291104"/>
    <w:rsid w:val="002924F4"/>
    <w:rsid w:val="00292E33"/>
    <w:rsid w:val="002A16C0"/>
    <w:rsid w:val="002A4197"/>
    <w:rsid w:val="002B1702"/>
    <w:rsid w:val="002B4555"/>
    <w:rsid w:val="002C0C52"/>
    <w:rsid w:val="002C51C8"/>
    <w:rsid w:val="002E0CF3"/>
    <w:rsid w:val="002E0E4A"/>
    <w:rsid w:val="002E1746"/>
    <w:rsid w:val="002E6BB0"/>
    <w:rsid w:val="002E7BDE"/>
    <w:rsid w:val="00303C44"/>
    <w:rsid w:val="00304185"/>
    <w:rsid w:val="00305367"/>
    <w:rsid w:val="003201B4"/>
    <w:rsid w:val="003317AE"/>
    <w:rsid w:val="003332FA"/>
    <w:rsid w:val="00340632"/>
    <w:rsid w:val="0034170B"/>
    <w:rsid w:val="003529C1"/>
    <w:rsid w:val="0036235D"/>
    <w:rsid w:val="00394492"/>
    <w:rsid w:val="003A3355"/>
    <w:rsid w:val="003A5DA2"/>
    <w:rsid w:val="003B1065"/>
    <w:rsid w:val="003B1A88"/>
    <w:rsid w:val="003B1D70"/>
    <w:rsid w:val="003B2299"/>
    <w:rsid w:val="003B3D0E"/>
    <w:rsid w:val="003B7D81"/>
    <w:rsid w:val="003B7DAA"/>
    <w:rsid w:val="003C07A7"/>
    <w:rsid w:val="003D5E7F"/>
    <w:rsid w:val="004150A4"/>
    <w:rsid w:val="004156CA"/>
    <w:rsid w:val="00417ED8"/>
    <w:rsid w:val="004252BD"/>
    <w:rsid w:val="00434EC8"/>
    <w:rsid w:val="004468FF"/>
    <w:rsid w:val="00446AD1"/>
    <w:rsid w:val="00462CD7"/>
    <w:rsid w:val="00465F75"/>
    <w:rsid w:val="00472B4E"/>
    <w:rsid w:val="00472FEB"/>
    <w:rsid w:val="004870C0"/>
    <w:rsid w:val="00487E35"/>
    <w:rsid w:val="00490F80"/>
    <w:rsid w:val="004A29A8"/>
    <w:rsid w:val="004A62C6"/>
    <w:rsid w:val="004B5794"/>
    <w:rsid w:val="004C4445"/>
    <w:rsid w:val="004D0A6A"/>
    <w:rsid w:val="004D2596"/>
    <w:rsid w:val="004D470B"/>
    <w:rsid w:val="004D6672"/>
    <w:rsid w:val="004D78FA"/>
    <w:rsid w:val="004E1E6F"/>
    <w:rsid w:val="004E628D"/>
    <w:rsid w:val="004F2C14"/>
    <w:rsid w:val="004F4E7E"/>
    <w:rsid w:val="00501B01"/>
    <w:rsid w:val="00502F31"/>
    <w:rsid w:val="0050607F"/>
    <w:rsid w:val="005071F0"/>
    <w:rsid w:val="00507FA7"/>
    <w:rsid w:val="0052337D"/>
    <w:rsid w:val="00526D9E"/>
    <w:rsid w:val="00530D55"/>
    <w:rsid w:val="0053126A"/>
    <w:rsid w:val="00534F2B"/>
    <w:rsid w:val="00537743"/>
    <w:rsid w:val="00545240"/>
    <w:rsid w:val="005555B7"/>
    <w:rsid w:val="0057184D"/>
    <w:rsid w:val="00581C30"/>
    <w:rsid w:val="0058200E"/>
    <w:rsid w:val="00593A66"/>
    <w:rsid w:val="005A4627"/>
    <w:rsid w:val="005B135B"/>
    <w:rsid w:val="005B4616"/>
    <w:rsid w:val="005B4D75"/>
    <w:rsid w:val="005C1D78"/>
    <w:rsid w:val="005C3A27"/>
    <w:rsid w:val="005D3206"/>
    <w:rsid w:val="005F28BF"/>
    <w:rsid w:val="005F5C11"/>
    <w:rsid w:val="00601E8A"/>
    <w:rsid w:val="0061079C"/>
    <w:rsid w:val="00610DA0"/>
    <w:rsid w:val="006455A3"/>
    <w:rsid w:val="00647AED"/>
    <w:rsid w:val="00655DA4"/>
    <w:rsid w:val="00662965"/>
    <w:rsid w:val="00670A4A"/>
    <w:rsid w:val="0067265F"/>
    <w:rsid w:val="00685C80"/>
    <w:rsid w:val="00687FE8"/>
    <w:rsid w:val="00690371"/>
    <w:rsid w:val="006B18CE"/>
    <w:rsid w:val="006B2000"/>
    <w:rsid w:val="006C5B4D"/>
    <w:rsid w:val="006D0D73"/>
    <w:rsid w:val="006D56D7"/>
    <w:rsid w:val="006E126D"/>
    <w:rsid w:val="006F143A"/>
    <w:rsid w:val="006F7066"/>
    <w:rsid w:val="00703A24"/>
    <w:rsid w:val="00720B18"/>
    <w:rsid w:val="00721CCD"/>
    <w:rsid w:val="00722691"/>
    <w:rsid w:val="00723A24"/>
    <w:rsid w:val="00745AFD"/>
    <w:rsid w:val="007506DC"/>
    <w:rsid w:val="00756BFA"/>
    <w:rsid w:val="00762127"/>
    <w:rsid w:val="00773BE8"/>
    <w:rsid w:val="0077442B"/>
    <w:rsid w:val="00775393"/>
    <w:rsid w:val="0078171D"/>
    <w:rsid w:val="00787443"/>
    <w:rsid w:val="007A026F"/>
    <w:rsid w:val="007B5D07"/>
    <w:rsid w:val="007C39A9"/>
    <w:rsid w:val="007C7335"/>
    <w:rsid w:val="007E311C"/>
    <w:rsid w:val="007E64C2"/>
    <w:rsid w:val="00801CD7"/>
    <w:rsid w:val="00810125"/>
    <w:rsid w:val="00812F5C"/>
    <w:rsid w:val="00824C87"/>
    <w:rsid w:val="0082633E"/>
    <w:rsid w:val="00834681"/>
    <w:rsid w:val="00837DE2"/>
    <w:rsid w:val="00842D64"/>
    <w:rsid w:val="00843FF8"/>
    <w:rsid w:val="008460C5"/>
    <w:rsid w:val="00852713"/>
    <w:rsid w:val="00862777"/>
    <w:rsid w:val="00862F18"/>
    <w:rsid w:val="00874203"/>
    <w:rsid w:val="0087474C"/>
    <w:rsid w:val="00886287"/>
    <w:rsid w:val="008952DE"/>
    <w:rsid w:val="008A3DC6"/>
    <w:rsid w:val="008B1C14"/>
    <w:rsid w:val="008B3674"/>
    <w:rsid w:val="008B4F7A"/>
    <w:rsid w:val="008C6735"/>
    <w:rsid w:val="008D7C56"/>
    <w:rsid w:val="008E0DB1"/>
    <w:rsid w:val="008E61DE"/>
    <w:rsid w:val="008F0657"/>
    <w:rsid w:val="008F15D7"/>
    <w:rsid w:val="008F374B"/>
    <w:rsid w:val="009008E6"/>
    <w:rsid w:val="00910AAF"/>
    <w:rsid w:val="009147B2"/>
    <w:rsid w:val="0092501F"/>
    <w:rsid w:val="0092793D"/>
    <w:rsid w:val="0093108E"/>
    <w:rsid w:val="0093428F"/>
    <w:rsid w:val="0094055B"/>
    <w:rsid w:val="00962A98"/>
    <w:rsid w:val="009929E4"/>
    <w:rsid w:val="009938AC"/>
    <w:rsid w:val="00993FAF"/>
    <w:rsid w:val="009B4682"/>
    <w:rsid w:val="009B62AB"/>
    <w:rsid w:val="009C0F62"/>
    <w:rsid w:val="009C1179"/>
    <w:rsid w:val="009C5460"/>
    <w:rsid w:val="009E1647"/>
    <w:rsid w:val="009E2FE4"/>
    <w:rsid w:val="009E4AF9"/>
    <w:rsid w:val="00A058DF"/>
    <w:rsid w:val="00A14647"/>
    <w:rsid w:val="00A17306"/>
    <w:rsid w:val="00A2300E"/>
    <w:rsid w:val="00A30BC6"/>
    <w:rsid w:val="00A325AB"/>
    <w:rsid w:val="00A37CDE"/>
    <w:rsid w:val="00A406B2"/>
    <w:rsid w:val="00A46E3F"/>
    <w:rsid w:val="00A51C9A"/>
    <w:rsid w:val="00A523F7"/>
    <w:rsid w:val="00A56FA1"/>
    <w:rsid w:val="00A82C17"/>
    <w:rsid w:val="00A909BA"/>
    <w:rsid w:val="00A95183"/>
    <w:rsid w:val="00AA1E97"/>
    <w:rsid w:val="00AB00BC"/>
    <w:rsid w:val="00AC65C4"/>
    <w:rsid w:val="00AD0171"/>
    <w:rsid w:val="00AD3229"/>
    <w:rsid w:val="00AD6F2E"/>
    <w:rsid w:val="00AF18F7"/>
    <w:rsid w:val="00B00CFD"/>
    <w:rsid w:val="00B17A61"/>
    <w:rsid w:val="00B2125E"/>
    <w:rsid w:val="00B27095"/>
    <w:rsid w:val="00B30F85"/>
    <w:rsid w:val="00B31293"/>
    <w:rsid w:val="00B3414F"/>
    <w:rsid w:val="00B37BFA"/>
    <w:rsid w:val="00B70AA0"/>
    <w:rsid w:val="00B7277F"/>
    <w:rsid w:val="00B81319"/>
    <w:rsid w:val="00B84EAF"/>
    <w:rsid w:val="00B95A86"/>
    <w:rsid w:val="00BA17B7"/>
    <w:rsid w:val="00BA64C5"/>
    <w:rsid w:val="00BB0305"/>
    <w:rsid w:val="00BB237F"/>
    <w:rsid w:val="00BB4ACE"/>
    <w:rsid w:val="00BC2D59"/>
    <w:rsid w:val="00BD674D"/>
    <w:rsid w:val="00BD67F8"/>
    <w:rsid w:val="00C00A9F"/>
    <w:rsid w:val="00C0414B"/>
    <w:rsid w:val="00C0607B"/>
    <w:rsid w:val="00C0737C"/>
    <w:rsid w:val="00C13CAF"/>
    <w:rsid w:val="00C142A6"/>
    <w:rsid w:val="00C1591A"/>
    <w:rsid w:val="00C20844"/>
    <w:rsid w:val="00C20E4C"/>
    <w:rsid w:val="00C26A48"/>
    <w:rsid w:val="00C30029"/>
    <w:rsid w:val="00C31D44"/>
    <w:rsid w:val="00C37A2B"/>
    <w:rsid w:val="00C41AE3"/>
    <w:rsid w:val="00C45C37"/>
    <w:rsid w:val="00C570B5"/>
    <w:rsid w:val="00C57CE4"/>
    <w:rsid w:val="00C72461"/>
    <w:rsid w:val="00C72930"/>
    <w:rsid w:val="00C857A9"/>
    <w:rsid w:val="00CA6265"/>
    <w:rsid w:val="00CB182B"/>
    <w:rsid w:val="00CB3115"/>
    <w:rsid w:val="00CB4CB5"/>
    <w:rsid w:val="00CB7675"/>
    <w:rsid w:val="00CC0095"/>
    <w:rsid w:val="00CC2722"/>
    <w:rsid w:val="00CE18BE"/>
    <w:rsid w:val="00CE42E3"/>
    <w:rsid w:val="00CF3201"/>
    <w:rsid w:val="00CF5D09"/>
    <w:rsid w:val="00D11B17"/>
    <w:rsid w:val="00D348C3"/>
    <w:rsid w:val="00D34E14"/>
    <w:rsid w:val="00D355F0"/>
    <w:rsid w:val="00D37675"/>
    <w:rsid w:val="00D460D3"/>
    <w:rsid w:val="00D4727A"/>
    <w:rsid w:val="00D52660"/>
    <w:rsid w:val="00D61957"/>
    <w:rsid w:val="00D71CA2"/>
    <w:rsid w:val="00D80A8E"/>
    <w:rsid w:val="00D914E6"/>
    <w:rsid w:val="00DD18EB"/>
    <w:rsid w:val="00DD79E1"/>
    <w:rsid w:val="00DE216A"/>
    <w:rsid w:val="00DF1692"/>
    <w:rsid w:val="00DF5C47"/>
    <w:rsid w:val="00E11EF6"/>
    <w:rsid w:val="00E17207"/>
    <w:rsid w:val="00E2622A"/>
    <w:rsid w:val="00E27C38"/>
    <w:rsid w:val="00E5176A"/>
    <w:rsid w:val="00E532C1"/>
    <w:rsid w:val="00E62BBD"/>
    <w:rsid w:val="00E72F01"/>
    <w:rsid w:val="00E807CB"/>
    <w:rsid w:val="00E80B1C"/>
    <w:rsid w:val="00E80BE5"/>
    <w:rsid w:val="00E81C1A"/>
    <w:rsid w:val="00E81FE2"/>
    <w:rsid w:val="00E83469"/>
    <w:rsid w:val="00E85511"/>
    <w:rsid w:val="00E9258A"/>
    <w:rsid w:val="00E93850"/>
    <w:rsid w:val="00E9596B"/>
    <w:rsid w:val="00EA1A1C"/>
    <w:rsid w:val="00EA4457"/>
    <w:rsid w:val="00EC15E4"/>
    <w:rsid w:val="00EC400D"/>
    <w:rsid w:val="00ED79D5"/>
    <w:rsid w:val="00EE3C3D"/>
    <w:rsid w:val="00EE7A6E"/>
    <w:rsid w:val="00EF3A88"/>
    <w:rsid w:val="00EF7BCC"/>
    <w:rsid w:val="00F03D63"/>
    <w:rsid w:val="00F070F8"/>
    <w:rsid w:val="00F2266C"/>
    <w:rsid w:val="00F23CD2"/>
    <w:rsid w:val="00F23D03"/>
    <w:rsid w:val="00F35D6B"/>
    <w:rsid w:val="00F36975"/>
    <w:rsid w:val="00F52622"/>
    <w:rsid w:val="00F5489B"/>
    <w:rsid w:val="00F57497"/>
    <w:rsid w:val="00F603CF"/>
    <w:rsid w:val="00F7260E"/>
    <w:rsid w:val="00F82528"/>
    <w:rsid w:val="00F83229"/>
    <w:rsid w:val="00F90A5C"/>
    <w:rsid w:val="00F90FC7"/>
    <w:rsid w:val="00F949FE"/>
    <w:rsid w:val="00F9626A"/>
    <w:rsid w:val="00F97E79"/>
    <w:rsid w:val="00FA58AB"/>
    <w:rsid w:val="00FA78FF"/>
    <w:rsid w:val="00FB565C"/>
    <w:rsid w:val="00FD335B"/>
    <w:rsid w:val="00FE5EAC"/>
    <w:rsid w:val="00FF03E4"/>
    <w:rsid w:val="00FF5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1D3DA8"/>
  <w15:docId w15:val="{2A3977ED-47B3-4130-9468-399EFA56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4E1E6F"/>
    <w:pPr>
      <w:keepNext/>
      <w:tabs>
        <w:tab w:val="left" w:pos="2145"/>
      </w:tabs>
      <w:outlineLvl w:val="0"/>
    </w:pPr>
    <w:rPr>
      <w:rFonts w:ascii="Tahoma" w:eastAsia="Calibri" w:hAnsi="Tahoma" w:cs="Tahoma"/>
      <w:b/>
      <w:bCs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527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52713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8527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52713"/>
  </w:style>
  <w:style w:type="paragraph" w:styleId="Piedepgina">
    <w:name w:val="footer"/>
    <w:basedOn w:val="Normal"/>
    <w:link w:val="PiedepginaCar"/>
    <w:uiPriority w:val="99"/>
    <w:unhideWhenUsed/>
    <w:rsid w:val="008527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2713"/>
  </w:style>
  <w:style w:type="paragraph" w:styleId="Sinespaciado">
    <w:name w:val="No Spacing"/>
    <w:uiPriority w:val="1"/>
    <w:qFormat/>
    <w:rsid w:val="00D34E14"/>
    <w:pPr>
      <w:spacing w:after="0" w:line="240" w:lineRule="auto"/>
    </w:pPr>
  </w:style>
  <w:style w:type="table" w:styleId="Tablaconcuadrcula">
    <w:name w:val="Table Grid"/>
    <w:basedOn w:val="Tablanormal"/>
    <w:uiPriority w:val="59"/>
    <w:rsid w:val="00D34E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D34E14"/>
    <w:rPr>
      <w:color w:val="0000FF" w:themeColor="hyperlink"/>
      <w:u w:val="single"/>
    </w:rPr>
  </w:style>
  <w:style w:type="paragraph" w:customStyle="1" w:styleId="Default">
    <w:name w:val="Default"/>
    <w:rsid w:val="004B579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F603CF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rsid w:val="004E1E6F"/>
    <w:rPr>
      <w:rFonts w:ascii="Tahoma" w:eastAsia="Calibri" w:hAnsi="Tahoma" w:cs="Tahoma"/>
      <w:b/>
      <w:bCs/>
      <w:lang w:val="es-MX"/>
    </w:rPr>
  </w:style>
  <w:style w:type="paragraph" w:styleId="Textoindependiente">
    <w:name w:val="Body Text"/>
    <w:basedOn w:val="Normal"/>
    <w:link w:val="TextoindependienteCar"/>
    <w:semiHidden/>
    <w:rsid w:val="004E1E6F"/>
    <w:pPr>
      <w:tabs>
        <w:tab w:val="left" w:pos="2145"/>
      </w:tabs>
      <w:jc w:val="both"/>
    </w:pPr>
    <w:rPr>
      <w:rFonts w:ascii="Tahoma" w:eastAsia="Calibri" w:hAnsi="Tahoma" w:cs="Tahoma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4E1E6F"/>
    <w:rPr>
      <w:rFonts w:ascii="Tahoma" w:eastAsia="Calibri" w:hAnsi="Tahoma" w:cs="Tahoma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1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7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2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9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6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7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3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7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hanna%20Ruiz\AppData\Local\Microsoft\Windows\Temporary%20Internet%20Files\Content.IE5\3OQEY623\Plantilla%20Zurich%20Seguros%20-%20Membret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C916E2-E298-42B8-B4AC-91D0078EE5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Zurich Seguros - Membrete</Template>
  <TotalTime>294</TotalTime>
  <Pages>2</Pages>
  <Words>713</Words>
  <Characters>3924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Johanna Ruiz</dc:creator>
  <cp:lastModifiedBy>Asus VIVO</cp:lastModifiedBy>
  <cp:revision>82</cp:revision>
  <cp:lastPrinted>2019-10-24T22:03:00Z</cp:lastPrinted>
  <dcterms:created xsi:type="dcterms:W3CDTF">2019-09-12T21:22:00Z</dcterms:created>
  <dcterms:modified xsi:type="dcterms:W3CDTF">2026-07-24T19:11:00Z</dcterms:modified>
</cp:coreProperties>
</file>